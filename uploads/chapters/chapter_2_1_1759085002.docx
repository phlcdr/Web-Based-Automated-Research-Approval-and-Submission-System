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3A7FA5" w14:textId="5E3F96EC" w:rsidR="009201ED" w:rsidRDefault="009201ED" w:rsidP="009E4CE6">
      <w:pPr>
        <w:tabs>
          <w:tab w:val="right" w:pos="8280"/>
        </w:tabs>
      </w:pPr>
    </w:p>
    <w:tbl>
      <w:tblPr>
        <w:tblpPr w:leftFromText="180" w:rightFromText="180" w:vertAnchor="page" w:horzAnchor="margin" w:tblpY="2356"/>
        <w:tblW w:w="10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4"/>
        <w:gridCol w:w="2758"/>
        <w:gridCol w:w="820"/>
        <w:gridCol w:w="3056"/>
        <w:gridCol w:w="1983"/>
      </w:tblGrid>
      <w:tr w:rsidR="00EC2C2C" w:rsidRPr="00861AFC" w14:paraId="0A130791" w14:textId="77777777" w:rsidTr="009201ED">
        <w:trPr>
          <w:trHeight w:val="713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2650EFFA" w14:textId="77777777" w:rsidR="00EC2C2C" w:rsidRPr="00861AFC" w:rsidRDefault="00EC2C2C" w:rsidP="009201ED">
            <w:pPr>
              <w:jc w:val="center"/>
              <w:rPr>
                <w:rFonts w:ascii="Tw Cen MT" w:hAnsi="Tw Cen MT"/>
                <w:b/>
                <w:sz w:val="32"/>
              </w:rPr>
            </w:pPr>
            <w:r w:rsidRPr="00DD5F4A">
              <w:rPr>
                <w:rFonts w:ascii="Tw Cen MT" w:hAnsi="Tw Cen MT"/>
                <w:b/>
                <w:sz w:val="32"/>
              </w:rPr>
              <w:t>WEEKLY PROGRESS REPORT</w:t>
            </w:r>
          </w:p>
        </w:tc>
      </w:tr>
      <w:tr w:rsidR="00EC2C2C" w:rsidRPr="005E08F2" w14:paraId="77EA79DC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1715EC91" w14:textId="77777777" w:rsidR="00EC2C2C" w:rsidRPr="005E08F2" w:rsidRDefault="00EC2C2C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Capstone Title:  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3F213491" w14:textId="77777777" w:rsidR="00EC2C2C" w:rsidRPr="005E08F2" w:rsidRDefault="00EC2C2C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Web-Based Automated Research Approval and Submission</w:t>
            </w:r>
          </w:p>
        </w:tc>
      </w:tr>
      <w:tr w:rsidR="00EC2C2C" w:rsidRPr="005E08F2" w14:paraId="1C1259E8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7951EF4B" w14:textId="77777777" w:rsidR="00EC2C2C" w:rsidRPr="005E08F2" w:rsidRDefault="00EC2C2C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 Covered: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5756128C" w14:textId="64B3E64D" w:rsidR="00EC2C2C" w:rsidRPr="005E08F2" w:rsidRDefault="00EC2C2C" w:rsidP="006D51BC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 xml:space="preserve">May 5 –  May </w:t>
            </w:r>
            <w:r w:rsidR="006D51BC">
              <w:rPr>
                <w:rFonts w:ascii="Tw Cen MT" w:hAnsi="Tw Cen MT"/>
                <w:b/>
                <w:sz w:val="26"/>
                <w:szCs w:val="26"/>
              </w:rPr>
              <w:t>9</w:t>
            </w:r>
            <w:r>
              <w:rPr>
                <w:rFonts w:ascii="Tw Cen MT" w:hAnsi="Tw Cen MT"/>
                <w:b/>
                <w:sz w:val="26"/>
                <w:szCs w:val="26"/>
              </w:rPr>
              <w:t>, 2025</w:t>
            </w:r>
          </w:p>
        </w:tc>
      </w:tr>
      <w:tr w:rsidR="00EC2C2C" w:rsidRPr="005E08F2" w14:paraId="5AF9E01E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070FD2FB" w14:textId="77777777" w:rsidR="00EC2C2C" w:rsidRPr="005E08F2" w:rsidRDefault="00EC2C2C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Adviser: 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051D956B" w14:textId="77777777" w:rsidR="00EC2C2C" w:rsidRPr="005E08F2" w:rsidRDefault="00EC2C2C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Andy A. Lapada</w:t>
            </w:r>
          </w:p>
        </w:tc>
      </w:tr>
      <w:tr w:rsidR="00EC2C2C" w:rsidRPr="005E08F2" w14:paraId="1780E7F1" w14:textId="77777777" w:rsidTr="009201ED">
        <w:tc>
          <w:tcPr>
            <w:tcW w:w="1638" w:type="dxa"/>
            <w:shd w:val="clear" w:color="auto" w:fill="F2F2F2" w:themeFill="background1" w:themeFillShade="F2"/>
            <w:vAlign w:val="center"/>
          </w:tcPr>
          <w:p w14:paraId="3F17CC38" w14:textId="77777777" w:rsidR="00EC2C2C" w:rsidRPr="005E08F2" w:rsidRDefault="00EC2C2C" w:rsidP="009201E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3869" w:type="dxa"/>
            <w:gridSpan w:val="2"/>
            <w:shd w:val="clear" w:color="auto" w:fill="F2F2F2" w:themeFill="background1" w:themeFillShade="F2"/>
            <w:vAlign w:val="center"/>
          </w:tcPr>
          <w:p w14:paraId="0F025AB6" w14:textId="77777777" w:rsidR="00EC2C2C" w:rsidRPr="005E08F2" w:rsidRDefault="00EC2C2C" w:rsidP="009201E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  <w:tc>
          <w:tcPr>
            <w:tcW w:w="3334" w:type="dxa"/>
            <w:shd w:val="clear" w:color="auto" w:fill="F2F2F2" w:themeFill="background1" w:themeFillShade="F2"/>
            <w:vAlign w:val="center"/>
          </w:tcPr>
          <w:p w14:paraId="685EADD7" w14:textId="77777777" w:rsidR="00EC2C2C" w:rsidRPr="005E08F2" w:rsidRDefault="00EC2C2C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1460" w:type="dxa"/>
            <w:shd w:val="clear" w:color="auto" w:fill="F2F2F2" w:themeFill="background1" w:themeFillShade="F2"/>
            <w:vAlign w:val="center"/>
          </w:tcPr>
          <w:p w14:paraId="133FF404" w14:textId="77777777" w:rsidR="00EC2C2C" w:rsidRPr="005E08F2" w:rsidRDefault="00EC2C2C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</w:tr>
      <w:tr w:rsidR="00EC2C2C" w:rsidRPr="00B43854" w14:paraId="107E6C92" w14:textId="77777777" w:rsidTr="009201ED">
        <w:tc>
          <w:tcPr>
            <w:tcW w:w="1638" w:type="dxa"/>
          </w:tcPr>
          <w:p w14:paraId="474EBBA7" w14:textId="2DCDA4B7" w:rsidR="00EC2C2C" w:rsidRPr="00551265" w:rsidRDefault="006D51BC" w:rsidP="006D51BC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</w:rPr>
              <w:t>05</w:t>
            </w:r>
            <w:r w:rsidR="00EC2C2C">
              <w:rPr>
                <w:rFonts w:ascii="Tw Cen MT" w:hAnsi="Tw Cen MT"/>
                <w:b/>
                <w:bCs/>
                <w:noProof/>
              </w:rPr>
              <w:t>/</w:t>
            </w:r>
            <w:r>
              <w:rPr>
                <w:rFonts w:ascii="Tw Cen MT" w:hAnsi="Tw Cen MT"/>
                <w:b/>
                <w:bCs/>
                <w:noProof/>
              </w:rPr>
              <w:t>09</w:t>
            </w:r>
            <w:r w:rsidR="00EC2C2C">
              <w:rPr>
                <w:rFonts w:ascii="Tw Cen MT" w:hAnsi="Tw Cen MT"/>
                <w:b/>
                <w:bCs/>
                <w:noProof/>
              </w:rPr>
              <w:t>/2025</w:t>
            </w:r>
          </w:p>
        </w:tc>
        <w:tc>
          <w:tcPr>
            <w:tcW w:w="3869" w:type="dxa"/>
            <w:gridSpan w:val="2"/>
          </w:tcPr>
          <w:p w14:paraId="3281CADD" w14:textId="4D2DC7A9" w:rsidR="00EC2C2C" w:rsidRPr="00551265" w:rsidRDefault="006D51BC" w:rsidP="009201ED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  <w:lang w:val="en-PH"/>
              </w:rPr>
              <w:t>Pre-Oral Presentation of our capstone project</w:t>
            </w:r>
          </w:p>
        </w:tc>
        <w:tc>
          <w:tcPr>
            <w:tcW w:w="3334" w:type="dxa"/>
          </w:tcPr>
          <w:p w14:paraId="385047EB" w14:textId="2C48C62E" w:rsidR="00EC2C2C" w:rsidRPr="00B43854" w:rsidRDefault="006D51BC" w:rsidP="009201ED">
            <w:pPr>
              <w:rPr>
                <w:rFonts w:ascii="Tw Cen MT" w:hAnsi="Tw Cen MT"/>
              </w:rPr>
            </w:pPr>
            <w:r>
              <w:rPr>
                <w:rFonts w:ascii="Tw Cen MT" w:hAnsi="Tw Cen MT"/>
                <w:b/>
                <w:bCs/>
                <w:noProof/>
              </w:rPr>
              <w:t>05/9</w:t>
            </w:r>
            <w:r w:rsidR="00EC2C2C">
              <w:rPr>
                <w:rFonts w:ascii="Tw Cen MT" w:hAnsi="Tw Cen MT"/>
                <w:b/>
                <w:bCs/>
                <w:noProof/>
              </w:rPr>
              <w:t>/2025</w:t>
            </w:r>
          </w:p>
        </w:tc>
        <w:tc>
          <w:tcPr>
            <w:tcW w:w="1460" w:type="dxa"/>
            <w:vMerge w:val="restart"/>
          </w:tcPr>
          <w:p w14:paraId="7AE3CEB8" w14:textId="77777777" w:rsidR="00EC2C2C" w:rsidRPr="00B43854" w:rsidRDefault="00EC2C2C" w:rsidP="009201ED">
            <w:pPr>
              <w:rPr>
                <w:rFonts w:ascii="Tw Cen MT" w:hAnsi="Tw Cen MT"/>
              </w:rPr>
            </w:pPr>
          </w:p>
        </w:tc>
      </w:tr>
      <w:tr w:rsidR="00EC2C2C" w:rsidRPr="00B43854" w14:paraId="41BADC53" w14:textId="77777777" w:rsidTr="009201ED">
        <w:tc>
          <w:tcPr>
            <w:tcW w:w="1638" w:type="dxa"/>
          </w:tcPr>
          <w:p w14:paraId="5D17DD1A" w14:textId="4534C258" w:rsidR="00EC2C2C" w:rsidRPr="00B43854" w:rsidRDefault="00EC2C2C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869" w:type="dxa"/>
            <w:gridSpan w:val="2"/>
          </w:tcPr>
          <w:p w14:paraId="778A13E5" w14:textId="141076D9" w:rsidR="00EC2C2C" w:rsidRPr="00B43854" w:rsidRDefault="00EC2C2C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334" w:type="dxa"/>
          </w:tcPr>
          <w:p w14:paraId="072A3626" w14:textId="3E845391" w:rsidR="00EC2C2C" w:rsidRPr="00B43854" w:rsidRDefault="00EC2C2C" w:rsidP="009201ED">
            <w:pPr>
              <w:rPr>
                <w:rFonts w:ascii="Tw Cen MT" w:hAnsi="Tw Cen MT"/>
              </w:rPr>
            </w:pPr>
          </w:p>
        </w:tc>
        <w:tc>
          <w:tcPr>
            <w:tcW w:w="1460" w:type="dxa"/>
            <w:vMerge/>
          </w:tcPr>
          <w:p w14:paraId="796C1051" w14:textId="77777777" w:rsidR="00EC2C2C" w:rsidRPr="00B43854" w:rsidRDefault="00EC2C2C" w:rsidP="009201ED">
            <w:pPr>
              <w:rPr>
                <w:rFonts w:ascii="Tw Cen MT" w:hAnsi="Tw Cen MT"/>
              </w:rPr>
            </w:pPr>
          </w:p>
        </w:tc>
      </w:tr>
      <w:tr w:rsidR="00EC2C2C" w:rsidRPr="00B43854" w14:paraId="068C7528" w14:textId="77777777" w:rsidTr="009201ED">
        <w:tc>
          <w:tcPr>
            <w:tcW w:w="1638" w:type="dxa"/>
          </w:tcPr>
          <w:p w14:paraId="38A34162" w14:textId="24F74E52" w:rsidR="00EC2C2C" w:rsidRPr="00B43854" w:rsidRDefault="00EC2C2C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869" w:type="dxa"/>
            <w:gridSpan w:val="2"/>
          </w:tcPr>
          <w:p w14:paraId="6A100F49" w14:textId="56AC243E" w:rsidR="00EC2C2C" w:rsidRPr="00B43854" w:rsidRDefault="00EC2C2C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334" w:type="dxa"/>
          </w:tcPr>
          <w:p w14:paraId="052756B0" w14:textId="7586A8DB" w:rsidR="00EC2C2C" w:rsidRPr="00B43854" w:rsidRDefault="00EC2C2C" w:rsidP="009201ED">
            <w:pPr>
              <w:rPr>
                <w:rFonts w:ascii="Tw Cen MT" w:hAnsi="Tw Cen MT"/>
              </w:rPr>
            </w:pPr>
          </w:p>
        </w:tc>
        <w:tc>
          <w:tcPr>
            <w:tcW w:w="1460" w:type="dxa"/>
            <w:vMerge/>
          </w:tcPr>
          <w:p w14:paraId="51355861" w14:textId="77777777" w:rsidR="00EC2C2C" w:rsidRPr="00B43854" w:rsidRDefault="00EC2C2C" w:rsidP="009201ED">
            <w:pPr>
              <w:rPr>
                <w:rFonts w:ascii="Tw Cen MT" w:hAnsi="Tw Cen MT"/>
              </w:rPr>
            </w:pPr>
          </w:p>
        </w:tc>
      </w:tr>
      <w:tr w:rsidR="00EC2C2C" w:rsidRPr="005E08F2" w14:paraId="58E9C587" w14:textId="77777777" w:rsidTr="009201ED">
        <w:trPr>
          <w:trHeight w:val="407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557732EE" w14:textId="77777777" w:rsidR="00EC2C2C" w:rsidRPr="005E08F2" w:rsidRDefault="00EC2C2C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Certified True and Correct by:</w:t>
            </w:r>
          </w:p>
        </w:tc>
      </w:tr>
      <w:tr w:rsidR="00EC2C2C" w:rsidRPr="00B43854" w14:paraId="44D1E8B5" w14:textId="77777777" w:rsidTr="009201ED">
        <w:trPr>
          <w:trHeight w:val="3223"/>
        </w:trPr>
        <w:tc>
          <w:tcPr>
            <w:tcW w:w="4591" w:type="dxa"/>
            <w:gridSpan w:val="2"/>
            <w:shd w:val="clear" w:color="auto" w:fill="auto"/>
          </w:tcPr>
          <w:p w14:paraId="1B4BA98E" w14:textId="77777777" w:rsidR="00EC2C2C" w:rsidRDefault="00EC2C2C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40B47A70" w14:textId="77777777" w:rsidR="00EC2C2C" w:rsidRPr="005E08F2" w:rsidRDefault="00EC2C2C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Proponents:</w:t>
            </w:r>
          </w:p>
          <w:p w14:paraId="66C9E9F6" w14:textId="77777777" w:rsidR="00EC2C2C" w:rsidRDefault="00EC2C2C" w:rsidP="009201ED">
            <w:pPr>
              <w:rPr>
                <w:rFonts w:ascii="Tw Cen MT" w:hAnsi="Tw Cen MT"/>
                <w:b/>
              </w:rPr>
            </w:pPr>
          </w:p>
          <w:p w14:paraId="6B2162F3" w14:textId="77777777" w:rsidR="00EC2C2C" w:rsidRPr="00E119D7" w:rsidRDefault="00EC2C2C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Khent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Gabrielle R. Catalo          _</w:t>
            </w:r>
          </w:p>
          <w:p w14:paraId="7ADDE348" w14:textId="77777777" w:rsidR="00EC2C2C" w:rsidRDefault="00EC2C2C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2D654DA6" w14:textId="77777777" w:rsidR="00EC2C2C" w:rsidRDefault="00EC2C2C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2260A2F6" w14:textId="77777777" w:rsidR="00EC2C2C" w:rsidRPr="00E119D7" w:rsidRDefault="00EC2C2C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Emmanuelle A. Gomez              _</w:t>
            </w:r>
          </w:p>
          <w:p w14:paraId="7058800C" w14:textId="77777777" w:rsidR="00EC2C2C" w:rsidRDefault="00EC2C2C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0E352D8B" w14:textId="77777777" w:rsidR="00EC2C2C" w:rsidRDefault="00EC2C2C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2920F79A" w14:textId="77777777" w:rsidR="00EC2C2C" w:rsidRPr="00E119D7" w:rsidRDefault="00EC2C2C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Philip John B.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Cidro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   _</w:t>
            </w:r>
          </w:p>
          <w:p w14:paraId="70C79B12" w14:textId="77777777" w:rsidR="00EC2C2C" w:rsidRDefault="00EC2C2C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3494F05C" w14:textId="77777777" w:rsidR="00EC2C2C" w:rsidRDefault="00EC2C2C" w:rsidP="009201ED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710" w:type="dxa"/>
            <w:gridSpan w:val="3"/>
            <w:shd w:val="clear" w:color="auto" w:fill="auto"/>
          </w:tcPr>
          <w:p w14:paraId="50D5C5C6" w14:textId="77777777" w:rsidR="00EC2C2C" w:rsidRDefault="00EC2C2C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34111A4B" w14:textId="77777777" w:rsidR="00EC2C2C" w:rsidRDefault="00EC2C2C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Capstone Adviser:</w:t>
            </w:r>
          </w:p>
          <w:p w14:paraId="0F2A6F2A" w14:textId="77777777" w:rsidR="00EC2C2C" w:rsidRDefault="00EC2C2C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69F74F69" w14:textId="77777777" w:rsidR="00EC2C2C" w:rsidRDefault="00EC2C2C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4FAE4EFA" w14:textId="77777777" w:rsidR="00EC2C2C" w:rsidRDefault="00EC2C2C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6D18B2DF" w14:textId="77777777" w:rsidR="00EC2C2C" w:rsidRDefault="00EC2C2C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6792FDFC" w14:textId="77777777" w:rsidR="00EC2C2C" w:rsidRPr="00E119D7" w:rsidRDefault="00EC2C2C" w:rsidP="009201ED">
            <w:pPr>
              <w:jc w:val="center"/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Andy A.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Lapada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_</w:t>
            </w:r>
          </w:p>
          <w:p w14:paraId="0D2698D2" w14:textId="77777777" w:rsidR="00EC2C2C" w:rsidRDefault="00EC2C2C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1CC175D3" w14:textId="77777777" w:rsidR="00EC2C2C" w:rsidRPr="00B43854" w:rsidRDefault="00EC2C2C" w:rsidP="009201ED">
            <w:pPr>
              <w:jc w:val="center"/>
              <w:rPr>
                <w:rFonts w:ascii="Tw Cen MT" w:hAnsi="Tw Cen MT"/>
                <w:b/>
              </w:rPr>
            </w:pPr>
          </w:p>
        </w:tc>
      </w:tr>
      <w:tr w:rsidR="00EC2C2C" w14:paraId="61455DA4" w14:textId="77777777" w:rsidTr="009201ED">
        <w:trPr>
          <w:trHeight w:val="70"/>
        </w:trPr>
        <w:tc>
          <w:tcPr>
            <w:tcW w:w="4591" w:type="dxa"/>
            <w:gridSpan w:val="2"/>
            <w:shd w:val="clear" w:color="auto" w:fill="auto"/>
          </w:tcPr>
          <w:p w14:paraId="43D9456A" w14:textId="77777777" w:rsidR="00EC2C2C" w:rsidRDefault="00EC2C2C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5710" w:type="dxa"/>
            <w:gridSpan w:val="3"/>
            <w:shd w:val="clear" w:color="auto" w:fill="auto"/>
          </w:tcPr>
          <w:p w14:paraId="0148CF4D" w14:textId="77777777" w:rsidR="00EC2C2C" w:rsidRDefault="00EC2C2C" w:rsidP="009201ED">
            <w:pPr>
              <w:jc w:val="center"/>
              <w:rPr>
                <w:rFonts w:ascii="Tw Cen MT" w:hAnsi="Tw Cen MT"/>
                <w:b/>
              </w:rPr>
            </w:pPr>
          </w:p>
        </w:tc>
      </w:tr>
    </w:tbl>
    <w:p w14:paraId="7219EE45" w14:textId="70517861" w:rsidR="00EC2C2C" w:rsidRDefault="00EC2C2C" w:rsidP="001103BF"/>
    <w:tbl>
      <w:tblPr>
        <w:tblpPr w:leftFromText="180" w:rightFromText="180" w:vertAnchor="page" w:horzAnchor="margin" w:tblpY="2356"/>
        <w:tblW w:w="10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3"/>
        <w:gridCol w:w="2750"/>
        <w:gridCol w:w="816"/>
        <w:gridCol w:w="3069"/>
        <w:gridCol w:w="1983"/>
      </w:tblGrid>
      <w:tr w:rsidR="006D51BC" w:rsidRPr="00861AFC" w14:paraId="1DC0152E" w14:textId="77777777" w:rsidTr="009201ED">
        <w:trPr>
          <w:trHeight w:val="713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68E113C3" w14:textId="77777777" w:rsidR="006D51BC" w:rsidRPr="00861AFC" w:rsidRDefault="006D51BC" w:rsidP="009201ED">
            <w:pPr>
              <w:jc w:val="center"/>
              <w:rPr>
                <w:rFonts w:ascii="Tw Cen MT" w:hAnsi="Tw Cen MT"/>
                <w:b/>
                <w:sz w:val="32"/>
              </w:rPr>
            </w:pPr>
            <w:r w:rsidRPr="00DD5F4A">
              <w:rPr>
                <w:rFonts w:ascii="Tw Cen MT" w:hAnsi="Tw Cen MT"/>
                <w:b/>
                <w:sz w:val="32"/>
              </w:rPr>
              <w:lastRenderedPageBreak/>
              <w:t>WEEKLY PROGRESS REPORT</w:t>
            </w:r>
          </w:p>
        </w:tc>
      </w:tr>
      <w:tr w:rsidR="006D51BC" w:rsidRPr="005E08F2" w14:paraId="7AE34FC2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6CF955E2" w14:textId="77777777" w:rsidR="006D51BC" w:rsidRPr="005E08F2" w:rsidRDefault="006D51BC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Capstone Title:  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3460A694" w14:textId="77777777" w:rsidR="006D51BC" w:rsidRPr="005E08F2" w:rsidRDefault="006D51BC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Web-Based Automated Research Approval and Submission</w:t>
            </w:r>
          </w:p>
        </w:tc>
      </w:tr>
      <w:tr w:rsidR="006D51BC" w:rsidRPr="005E08F2" w14:paraId="28FF8FE3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7D77B710" w14:textId="77777777" w:rsidR="006D51BC" w:rsidRPr="005E08F2" w:rsidRDefault="006D51BC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 Covered: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74B6EF19" w14:textId="53B313B3" w:rsidR="006D51BC" w:rsidRPr="005E08F2" w:rsidRDefault="006D51BC" w:rsidP="006D51BC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May 12 –  May 16, 2025</w:t>
            </w:r>
          </w:p>
        </w:tc>
      </w:tr>
      <w:tr w:rsidR="006D51BC" w:rsidRPr="005E08F2" w14:paraId="505B8294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6F3FD067" w14:textId="77777777" w:rsidR="006D51BC" w:rsidRPr="005E08F2" w:rsidRDefault="006D51BC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Adviser: 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7E2AF08E" w14:textId="77777777" w:rsidR="006D51BC" w:rsidRPr="005E08F2" w:rsidRDefault="006D51BC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Andy A. Lapada</w:t>
            </w:r>
          </w:p>
        </w:tc>
      </w:tr>
      <w:tr w:rsidR="006D51BC" w:rsidRPr="005E08F2" w14:paraId="6374ACE8" w14:textId="77777777" w:rsidTr="009201ED">
        <w:tc>
          <w:tcPr>
            <w:tcW w:w="1638" w:type="dxa"/>
            <w:shd w:val="clear" w:color="auto" w:fill="F2F2F2" w:themeFill="background1" w:themeFillShade="F2"/>
            <w:vAlign w:val="center"/>
          </w:tcPr>
          <w:p w14:paraId="61AD3F81" w14:textId="77777777" w:rsidR="006D51BC" w:rsidRPr="005E08F2" w:rsidRDefault="006D51BC" w:rsidP="009201E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3869" w:type="dxa"/>
            <w:gridSpan w:val="2"/>
            <w:shd w:val="clear" w:color="auto" w:fill="F2F2F2" w:themeFill="background1" w:themeFillShade="F2"/>
            <w:vAlign w:val="center"/>
          </w:tcPr>
          <w:p w14:paraId="4E6A2C9A" w14:textId="77777777" w:rsidR="006D51BC" w:rsidRPr="005E08F2" w:rsidRDefault="006D51BC" w:rsidP="009201E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  <w:tc>
          <w:tcPr>
            <w:tcW w:w="3334" w:type="dxa"/>
            <w:shd w:val="clear" w:color="auto" w:fill="F2F2F2" w:themeFill="background1" w:themeFillShade="F2"/>
            <w:vAlign w:val="center"/>
          </w:tcPr>
          <w:p w14:paraId="5A3DE9A2" w14:textId="77777777" w:rsidR="006D51BC" w:rsidRPr="005E08F2" w:rsidRDefault="006D51BC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1460" w:type="dxa"/>
            <w:shd w:val="clear" w:color="auto" w:fill="F2F2F2" w:themeFill="background1" w:themeFillShade="F2"/>
            <w:vAlign w:val="center"/>
          </w:tcPr>
          <w:p w14:paraId="1438D5F4" w14:textId="77777777" w:rsidR="006D51BC" w:rsidRPr="005E08F2" w:rsidRDefault="006D51BC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</w:tr>
      <w:tr w:rsidR="006D51BC" w:rsidRPr="00B43854" w14:paraId="5B8A080C" w14:textId="77777777" w:rsidTr="009201ED">
        <w:tc>
          <w:tcPr>
            <w:tcW w:w="1638" w:type="dxa"/>
          </w:tcPr>
          <w:p w14:paraId="0E1A3420" w14:textId="3FB061B5" w:rsidR="006D51BC" w:rsidRPr="00551265" w:rsidRDefault="006D51BC" w:rsidP="009201ED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</w:rPr>
              <w:t>05/15/2025</w:t>
            </w:r>
          </w:p>
        </w:tc>
        <w:tc>
          <w:tcPr>
            <w:tcW w:w="3869" w:type="dxa"/>
            <w:gridSpan w:val="2"/>
          </w:tcPr>
          <w:p w14:paraId="1E4E5C0F" w14:textId="60BA329F" w:rsidR="006D51BC" w:rsidRPr="00551265" w:rsidRDefault="006D51BC" w:rsidP="009201ED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  <w:lang w:val="en-PH"/>
              </w:rPr>
              <w:t>Finished the revised chapter 1 of our research</w:t>
            </w:r>
          </w:p>
        </w:tc>
        <w:tc>
          <w:tcPr>
            <w:tcW w:w="3334" w:type="dxa"/>
          </w:tcPr>
          <w:p w14:paraId="3F2E7A46" w14:textId="759F042F" w:rsidR="006D51BC" w:rsidRPr="00B43854" w:rsidRDefault="00260455" w:rsidP="00260455">
            <w:pPr>
              <w:rPr>
                <w:rFonts w:ascii="Tw Cen MT" w:hAnsi="Tw Cen MT"/>
              </w:rPr>
            </w:pPr>
            <w:r>
              <w:rPr>
                <w:rFonts w:ascii="Tw Cen MT" w:hAnsi="Tw Cen MT"/>
                <w:b/>
                <w:bCs/>
                <w:noProof/>
              </w:rPr>
              <w:t>05</w:t>
            </w:r>
            <w:r w:rsidR="006D51BC">
              <w:rPr>
                <w:rFonts w:ascii="Tw Cen MT" w:hAnsi="Tw Cen MT"/>
                <w:b/>
                <w:bCs/>
                <w:noProof/>
              </w:rPr>
              <w:t>/</w:t>
            </w:r>
            <w:r>
              <w:rPr>
                <w:rFonts w:ascii="Tw Cen MT" w:hAnsi="Tw Cen MT"/>
                <w:b/>
                <w:bCs/>
                <w:noProof/>
              </w:rPr>
              <w:t>15</w:t>
            </w:r>
            <w:r w:rsidR="006D51BC">
              <w:rPr>
                <w:rFonts w:ascii="Tw Cen MT" w:hAnsi="Tw Cen MT"/>
                <w:b/>
                <w:bCs/>
                <w:noProof/>
              </w:rPr>
              <w:t>/2025</w:t>
            </w:r>
          </w:p>
        </w:tc>
        <w:tc>
          <w:tcPr>
            <w:tcW w:w="1460" w:type="dxa"/>
            <w:vMerge w:val="restart"/>
          </w:tcPr>
          <w:p w14:paraId="7515AC90" w14:textId="77777777" w:rsidR="006D51BC" w:rsidRPr="00B43854" w:rsidRDefault="006D51BC" w:rsidP="009201ED">
            <w:pPr>
              <w:rPr>
                <w:rFonts w:ascii="Tw Cen MT" w:hAnsi="Tw Cen MT"/>
              </w:rPr>
            </w:pPr>
          </w:p>
        </w:tc>
      </w:tr>
      <w:tr w:rsidR="006D51BC" w:rsidRPr="00B43854" w14:paraId="56245584" w14:textId="77777777" w:rsidTr="009201ED">
        <w:tc>
          <w:tcPr>
            <w:tcW w:w="1638" w:type="dxa"/>
          </w:tcPr>
          <w:p w14:paraId="59639863" w14:textId="0D11CE46" w:rsidR="006D51BC" w:rsidRPr="00B43854" w:rsidRDefault="006D51BC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869" w:type="dxa"/>
            <w:gridSpan w:val="2"/>
          </w:tcPr>
          <w:p w14:paraId="5CD9FA9C" w14:textId="70707B74" w:rsidR="006D51BC" w:rsidRPr="00B43854" w:rsidRDefault="006D51BC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334" w:type="dxa"/>
          </w:tcPr>
          <w:p w14:paraId="31701B0C" w14:textId="263CFF10" w:rsidR="006D51BC" w:rsidRPr="00B43854" w:rsidRDefault="006D51BC" w:rsidP="009201ED">
            <w:pPr>
              <w:rPr>
                <w:rFonts w:ascii="Tw Cen MT" w:hAnsi="Tw Cen MT"/>
              </w:rPr>
            </w:pPr>
          </w:p>
        </w:tc>
        <w:tc>
          <w:tcPr>
            <w:tcW w:w="1460" w:type="dxa"/>
            <w:vMerge/>
          </w:tcPr>
          <w:p w14:paraId="34CA762C" w14:textId="77777777" w:rsidR="006D51BC" w:rsidRPr="00B43854" w:rsidRDefault="006D51BC" w:rsidP="009201ED">
            <w:pPr>
              <w:rPr>
                <w:rFonts w:ascii="Tw Cen MT" w:hAnsi="Tw Cen MT"/>
              </w:rPr>
            </w:pPr>
          </w:p>
        </w:tc>
      </w:tr>
      <w:tr w:rsidR="006D51BC" w:rsidRPr="00B43854" w14:paraId="1A5EAC3D" w14:textId="77777777" w:rsidTr="009201ED">
        <w:tc>
          <w:tcPr>
            <w:tcW w:w="1638" w:type="dxa"/>
          </w:tcPr>
          <w:p w14:paraId="4AF1997F" w14:textId="3328E9C9" w:rsidR="006D51BC" w:rsidRPr="00B43854" w:rsidRDefault="006D51BC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869" w:type="dxa"/>
            <w:gridSpan w:val="2"/>
          </w:tcPr>
          <w:p w14:paraId="319A703C" w14:textId="7F231583" w:rsidR="006D51BC" w:rsidRPr="00B43854" w:rsidRDefault="006D51BC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334" w:type="dxa"/>
          </w:tcPr>
          <w:p w14:paraId="0CD07223" w14:textId="7FFD4ABB" w:rsidR="006D51BC" w:rsidRPr="00B43854" w:rsidRDefault="006D51BC" w:rsidP="009201ED">
            <w:pPr>
              <w:rPr>
                <w:rFonts w:ascii="Tw Cen MT" w:hAnsi="Tw Cen MT"/>
              </w:rPr>
            </w:pPr>
          </w:p>
        </w:tc>
        <w:tc>
          <w:tcPr>
            <w:tcW w:w="1460" w:type="dxa"/>
            <w:vMerge/>
          </w:tcPr>
          <w:p w14:paraId="33B74F01" w14:textId="77777777" w:rsidR="006D51BC" w:rsidRPr="00B43854" w:rsidRDefault="006D51BC" w:rsidP="009201ED">
            <w:pPr>
              <w:rPr>
                <w:rFonts w:ascii="Tw Cen MT" w:hAnsi="Tw Cen MT"/>
              </w:rPr>
            </w:pPr>
          </w:p>
        </w:tc>
      </w:tr>
      <w:tr w:rsidR="006D51BC" w:rsidRPr="005E08F2" w14:paraId="1CB42CDF" w14:textId="77777777" w:rsidTr="009201ED">
        <w:trPr>
          <w:trHeight w:val="407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3D024F97" w14:textId="77777777" w:rsidR="006D51BC" w:rsidRPr="005E08F2" w:rsidRDefault="006D51BC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Certified True and Correct by:</w:t>
            </w:r>
          </w:p>
        </w:tc>
      </w:tr>
      <w:tr w:rsidR="006D51BC" w:rsidRPr="00B43854" w14:paraId="113051DF" w14:textId="77777777" w:rsidTr="009201ED">
        <w:trPr>
          <w:trHeight w:val="3223"/>
        </w:trPr>
        <w:tc>
          <w:tcPr>
            <w:tcW w:w="4591" w:type="dxa"/>
            <w:gridSpan w:val="2"/>
            <w:shd w:val="clear" w:color="auto" w:fill="auto"/>
          </w:tcPr>
          <w:p w14:paraId="472A38C2" w14:textId="77777777" w:rsidR="006D51BC" w:rsidRDefault="006D51BC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39D04AD6" w14:textId="77777777" w:rsidR="006D51BC" w:rsidRPr="005E08F2" w:rsidRDefault="006D51BC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Proponents:</w:t>
            </w:r>
          </w:p>
          <w:p w14:paraId="06D3BDDA" w14:textId="77777777" w:rsidR="006D51BC" w:rsidRDefault="006D51BC" w:rsidP="009201ED">
            <w:pPr>
              <w:rPr>
                <w:rFonts w:ascii="Tw Cen MT" w:hAnsi="Tw Cen MT"/>
                <w:b/>
              </w:rPr>
            </w:pPr>
          </w:p>
          <w:p w14:paraId="0426F9F7" w14:textId="77777777" w:rsidR="006D51BC" w:rsidRPr="00E119D7" w:rsidRDefault="006D51BC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Khent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Gabrielle R. Catalo          _</w:t>
            </w:r>
          </w:p>
          <w:p w14:paraId="66501AD2" w14:textId="77777777" w:rsidR="006D51BC" w:rsidRDefault="006D51BC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2A21DCEE" w14:textId="77777777" w:rsidR="006D51BC" w:rsidRDefault="006D51BC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70256CDA" w14:textId="77777777" w:rsidR="006D51BC" w:rsidRPr="00E119D7" w:rsidRDefault="006D51BC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Emmanuelle A. Gomez              _</w:t>
            </w:r>
          </w:p>
          <w:p w14:paraId="66CDD197" w14:textId="77777777" w:rsidR="006D51BC" w:rsidRDefault="006D51BC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00EE8B5D" w14:textId="77777777" w:rsidR="006D51BC" w:rsidRDefault="006D51BC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5A652BC7" w14:textId="77777777" w:rsidR="006D51BC" w:rsidRPr="00E119D7" w:rsidRDefault="006D51BC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Philip John B.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Cidro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   _</w:t>
            </w:r>
          </w:p>
          <w:p w14:paraId="764D4596" w14:textId="77777777" w:rsidR="006D51BC" w:rsidRDefault="006D51BC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0D737E10" w14:textId="77777777" w:rsidR="006D51BC" w:rsidRDefault="006D51BC" w:rsidP="009201ED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710" w:type="dxa"/>
            <w:gridSpan w:val="3"/>
            <w:shd w:val="clear" w:color="auto" w:fill="auto"/>
          </w:tcPr>
          <w:p w14:paraId="22B7D4F3" w14:textId="77777777" w:rsidR="006D51BC" w:rsidRDefault="006D51BC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01713D68" w14:textId="77777777" w:rsidR="006D51BC" w:rsidRDefault="006D51BC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Capstone Adviser:</w:t>
            </w:r>
          </w:p>
          <w:p w14:paraId="704D6B10" w14:textId="77777777" w:rsidR="006D51BC" w:rsidRDefault="006D51BC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65112C10" w14:textId="77777777" w:rsidR="006D51BC" w:rsidRDefault="006D51BC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5ED452BA" w14:textId="77777777" w:rsidR="006D51BC" w:rsidRDefault="006D51BC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12769F83" w14:textId="77777777" w:rsidR="006D51BC" w:rsidRDefault="006D51BC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6BD21451" w14:textId="77777777" w:rsidR="006D51BC" w:rsidRPr="00E119D7" w:rsidRDefault="006D51BC" w:rsidP="009201ED">
            <w:pPr>
              <w:jc w:val="center"/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Andy A.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Lapada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_</w:t>
            </w:r>
          </w:p>
          <w:p w14:paraId="75625C50" w14:textId="77777777" w:rsidR="006D51BC" w:rsidRDefault="006D51BC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597C50B0" w14:textId="77777777" w:rsidR="006D51BC" w:rsidRPr="00B43854" w:rsidRDefault="006D51BC" w:rsidP="009201ED">
            <w:pPr>
              <w:jc w:val="center"/>
              <w:rPr>
                <w:rFonts w:ascii="Tw Cen MT" w:hAnsi="Tw Cen MT"/>
                <w:b/>
              </w:rPr>
            </w:pPr>
          </w:p>
        </w:tc>
      </w:tr>
      <w:tr w:rsidR="006D51BC" w14:paraId="6CF8FA62" w14:textId="77777777" w:rsidTr="009201ED">
        <w:trPr>
          <w:trHeight w:val="70"/>
        </w:trPr>
        <w:tc>
          <w:tcPr>
            <w:tcW w:w="4591" w:type="dxa"/>
            <w:gridSpan w:val="2"/>
            <w:shd w:val="clear" w:color="auto" w:fill="auto"/>
          </w:tcPr>
          <w:p w14:paraId="05C19B00" w14:textId="77777777" w:rsidR="006D51BC" w:rsidRDefault="006D51BC" w:rsidP="009201ED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710" w:type="dxa"/>
            <w:gridSpan w:val="3"/>
            <w:shd w:val="clear" w:color="auto" w:fill="auto"/>
          </w:tcPr>
          <w:p w14:paraId="6F64114F" w14:textId="77777777" w:rsidR="006D51BC" w:rsidRDefault="006D51BC" w:rsidP="009201ED">
            <w:pPr>
              <w:jc w:val="center"/>
              <w:rPr>
                <w:rFonts w:ascii="Tw Cen MT" w:hAnsi="Tw Cen MT"/>
                <w:b/>
              </w:rPr>
            </w:pPr>
          </w:p>
        </w:tc>
      </w:tr>
    </w:tbl>
    <w:p w14:paraId="00842737" w14:textId="439D959E" w:rsidR="006D51BC" w:rsidRDefault="006D51BC" w:rsidP="001103BF"/>
    <w:tbl>
      <w:tblPr>
        <w:tblpPr w:leftFromText="180" w:rightFromText="180" w:vertAnchor="page" w:horzAnchor="margin" w:tblpY="2356"/>
        <w:tblW w:w="10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3"/>
        <w:gridCol w:w="2750"/>
        <w:gridCol w:w="816"/>
        <w:gridCol w:w="3069"/>
        <w:gridCol w:w="1983"/>
      </w:tblGrid>
      <w:tr w:rsidR="00260455" w:rsidRPr="00861AFC" w14:paraId="4D1EBA98" w14:textId="77777777" w:rsidTr="009201ED">
        <w:trPr>
          <w:trHeight w:val="713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7B036AA2" w14:textId="77777777" w:rsidR="00260455" w:rsidRPr="00861AFC" w:rsidRDefault="00260455" w:rsidP="009201ED">
            <w:pPr>
              <w:jc w:val="center"/>
              <w:rPr>
                <w:rFonts w:ascii="Tw Cen MT" w:hAnsi="Tw Cen MT"/>
                <w:b/>
                <w:sz w:val="32"/>
              </w:rPr>
            </w:pPr>
            <w:r w:rsidRPr="00DD5F4A">
              <w:rPr>
                <w:rFonts w:ascii="Tw Cen MT" w:hAnsi="Tw Cen MT"/>
                <w:b/>
                <w:sz w:val="32"/>
              </w:rPr>
              <w:lastRenderedPageBreak/>
              <w:t>WEEKLY PROGRESS REPORT</w:t>
            </w:r>
          </w:p>
        </w:tc>
      </w:tr>
      <w:tr w:rsidR="00260455" w:rsidRPr="005E08F2" w14:paraId="23687586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2EE928DE" w14:textId="77777777" w:rsidR="00260455" w:rsidRPr="005E08F2" w:rsidRDefault="00260455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Capstone Title:  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41D1A9B6" w14:textId="77777777" w:rsidR="00260455" w:rsidRPr="005E08F2" w:rsidRDefault="00260455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Web-Based Automated Research Approval and Submission</w:t>
            </w:r>
          </w:p>
        </w:tc>
      </w:tr>
      <w:tr w:rsidR="00260455" w:rsidRPr="005E08F2" w14:paraId="199DB2B1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79715750" w14:textId="77777777" w:rsidR="00260455" w:rsidRPr="005E08F2" w:rsidRDefault="00260455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 Covered: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0C2F9CC4" w14:textId="5EE2269E" w:rsidR="00260455" w:rsidRPr="005E08F2" w:rsidRDefault="00260455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May 19 –  May 23, 2025</w:t>
            </w:r>
          </w:p>
        </w:tc>
      </w:tr>
      <w:tr w:rsidR="00260455" w:rsidRPr="005E08F2" w14:paraId="54F1C48E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51DCFF93" w14:textId="77777777" w:rsidR="00260455" w:rsidRPr="005E08F2" w:rsidRDefault="00260455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Adviser: 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26458AFD" w14:textId="77777777" w:rsidR="00260455" w:rsidRPr="005E08F2" w:rsidRDefault="00260455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Andy A. Lapada</w:t>
            </w:r>
          </w:p>
        </w:tc>
      </w:tr>
      <w:tr w:rsidR="00260455" w:rsidRPr="005E08F2" w14:paraId="4593C012" w14:textId="77777777" w:rsidTr="009201ED">
        <w:tc>
          <w:tcPr>
            <w:tcW w:w="1638" w:type="dxa"/>
            <w:shd w:val="clear" w:color="auto" w:fill="F2F2F2" w:themeFill="background1" w:themeFillShade="F2"/>
            <w:vAlign w:val="center"/>
          </w:tcPr>
          <w:p w14:paraId="5A0E61B6" w14:textId="77777777" w:rsidR="00260455" w:rsidRPr="005E08F2" w:rsidRDefault="00260455" w:rsidP="009201E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3869" w:type="dxa"/>
            <w:gridSpan w:val="2"/>
            <w:shd w:val="clear" w:color="auto" w:fill="F2F2F2" w:themeFill="background1" w:themeFillShade="F2"/>
            <w:vAlign w:val="center"/>
          </w:tcPr>
          <w:p w14:paraId="74C7730F" w14:textId="77777777" w:rsidR="00260455" w:rsidRPr="005E08F2" w:rsidRDefault="00260455" w:rsidP="009201E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  <w:tc>
          <w:tcPr>
            <w:tcW w:w="3334" w:type="dxa"/>
            <w:shd w:val="clear" w:color="auto" w:fill="F2F2F2" w:themeFill="background1" w:themeFillShade="F2"/>
            <w:vAlign w:val="center"/>
          </w:tcPr>
          <w:p w14:paraId="2295EE87" w14:textId="77777777" w:rsidR="00260455" w:rsidRPr="005E08F2" w:rsidRDefault="00260455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1460" w:type="dxa"/>
            <w:shd w:val="clear" w:color="auto" w:fill="F2F2F2" w:themeFill="background1" w:themeFillShade="F2"/>
            <w:vAlign w:val="center"/>
          </w:tcPr>
          <w:p w14:paraId="6CEC700E" w14:textId="77777777" w:rsidR="00260455" w:rsidRPr="005E08F2" w:rsidRDefault="00260455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</w:tr>
      <w:tr w:rsidR="00260455" w:rsidRPr="00B43854" w14:paraId="20298106" w14:textId="77777777" w:rsidTr="009201ED">
        <w:tc>
          <w:tcPr>
            <w:tcW w:w="1638" w:type="dxa"/>
          </w:tcPr>
          <w:p w14:paraId="503C5D76" w14:textId="3E8EA890" w:rsidR="00260455" w:rsidRPr="00551265" w:rsidRDefault="00260455" w:rsidP="00260455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</w:rPr>
              <w:t>05/23/2025</w:t>
            </w:r>
          </w:p>
        </w:tc>
        <w:tc>
          <w:tcPr>
            <w:tcW w:w="3869" w:type="dxa"/>
            <w:gridSpan w:val="2"/>
          </w:tcPr>
          <w:p w14:paraId="36DA596D" w14:textId="02580752" w:rsidR="00260455" w:rsidRPr="00551265" w:rsidRDefault="00260455" w:rsidP="009201ED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  <w:lang w:val="en-PH"/>
              </w:rPr>
              <w:t>Finished the revised chapter 3 of our research</w:t>
            </w:r>
          </w:p>
        </w:tc>
        <w:tc>
          <w:tcPr>
            <w:tcW w:w="3334" w:type="dxa"/>
          </w:tcPr>
          <w:p w14:paraId="71A5711A" w14:textId="4B0B71D9" w:rsidR="00260455" w:rsidRPr="00B43854" w:rsidRDefault="00260455" w:rsidP="009201ED">
            <w:pPr>
              <w:rPr>
                <w:rFonts w:ascii="Tw Cen MT" w:hAnsi="Tw Cen MT"/>
              </w:rPr>
            </w:pPr>
            <w:r>
              <w:rPr>
                <w:rFonts w:ascii="Tw Cen MT" w:hAnsi="Tw Cen MT"/>
                <w:b/>
                <w:bCs/>
                <w:noProof/>
              </w:rPr>
              <w:t>05/23/2025</w:t>
            </w:r>
          </w:p>
        </w:tc>
        <w:tc>
          <w:tcPr>
            <w:tcW w:w="1460" w:type="dxa"/>
            <w:vMerge w:val="restart"/>
          </w:tcPr>
          <w:p w14:paraId="72F0EFB9" w14:textId="77777777" w:rsidR="00260455" w:rsidRPr="00B43854" w:rsidRDefault="00260455" w:rsidP="009201ED">
            <w:pPr>
              <w:rPr>
                <w:rFonts w:ascii="Tw Cen MT" w:hAnsi="Tw Cen MT"/>
              </w:rPr>
            </w:pPr>
          </w:p>
        </w:tc>
      </w:tr>
      <w:tr w:rsidR="00260455" w:rsidRPr="00B43854" w14:paraId="25C3FF96" w14:textId="77777777" w:rsidTr="009201ED">
        <w:tc>
          <w:tcPr>
            <w:tcW w:w="1638" w:type="dxa"/>
          </w:tcPr>
          <w:p w14:paraId="73477D8C" w14:textId="53761FB1" w:rsidR="00260455" w:rsidRPr="00B43854" w:rsidRDefault="00260455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869" w:type="dxa"/>
            <w:gridSpan w:val="2"/>
          </w:tcPr>
          <w:p w14:paraId="18A850CF" w14:textId="655A4781" w:rsidR="00260455" w:rsidRPr="00B43854" w:rsidRDefault="00260455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334" w:type="dxa"/>
          </w:tcPr>
          <w:p w14:paraId="0C30CCE0" w14:textId="111B74BE" w:rsidR="00260455" w:rsidRPr="00B43854" w:rsidRDefault="00260455" w:rsidP="009201ED">
            <w:pPr>
              <w:rPr>
                <w:rFonts w:ascii="Tw Cen MT" w:hAnsi="Tw Cen MT"/>
              </w:rPr>
            </w:pPr>
          </w:p>
        </w:tc>
        <w:tc>
          <w:tcPr>
            <w:tcW w:w="1460" w:type="dxa"/>
            <w:vMerge/>
          </w:tcPr>
          <w:p w14:paraId="47305F47" w14:textId="77777777" w:rsidR="00260455" w:rsidRPr="00B43854" w:rsidRDefault="00260455" w:rsidP="009201ED">
            <w:pPr>
              <w:rPr>
                <w:rFonts w:ascii="Tw Cen MT" w:hAnsi="Tw Cen MT"/>
              </w:rPr>
            </w:pPr>
          </w:p>
        </w:tc>
      </w:tr>
      <w:tr w:rsidR="00260455" w:rsidRPr="00B43854" w14:paraId="4D12442E" w14:textId="77777777" w:rsidTr="009201ED">
        <w:tc>
          <w:tcPr>
            <w:tcW w:w="1638" w:type="dxa"/>
          </w:tcPr>
          <w:p w14:paraId="6B30DA55" w14:textId="75AA9E7E" w:rsidR="00260455" w:rsidRPr="00B43854" w:rsidRDefault="00260455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869" w:type="dxa"/>
            <w:gridSpan w:val="2"/>
          </w:tcPr>
          <w:p w14:paraId="4C34DB99" w14:textId="2D8F35C5" w:rsidR="00260455" w:rsidRPr="00B43854" w:rsidRDefault="00260455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334" w:type="dxa"/>
          </w:tcPr>
          <w:p w14:paraId="22D96C01" w14:textId="6A0E92EB" w:rsidR="00260455" w:rsidRPr="00B43854" w:rsidRDefault="00260455" w:rsidP="009201ED">
            <w:pPr>
              <w:rPr>
                <w:rFonts w:ascii="Tw Cen MT" w:hAnsi="Tw Cen MT"/>
              </w:rPr>
            </w:pPr>
          </w:p>
        </w:tc>
        <w:tc>
          <w:tcPr>
            <w:tcW w:w="1460" w:type="dxa"/>
            <w:vMerge/>
          </w:tcPr>
          <w:p w14:paraId="0A1119AA" w14:textId="77777777" w:rsidR="00260455" w:rsidRPr="00B43854" w:rsidRDefault="00260455" w:rsidP="009201ED">
            <w:pPr>
              <w:rPr>
                <w:rFonts w:ascii="Tw Cen MT" w:hAnsi="Tw Cen MT"/>
              </w:rPr>
            </w:pPr>
          </w:p>
        </w:tc>
      </w:tr>
      <w:tr w:rsidR="00260455" w:rsidRPr="005E08F2" w14:paraId="1DFB9B25" w14:textId="77777777" w:rsidTr="009201ED">
        <w:trPr>
          <w:trHeight w:val="407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50CE861B" w14:textId="77777777" w:rsidR="00260455" w:rsidRPr="005E08F2" w:rsidRDefault="00260455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Certified True and Correct by:</w:t>
            </w:r>
          </w:p>
        </w:tc>
      </w:tr>
      <w:tr w:rsidR="00260455" w:rsidRPr="00B43854" w14:paraId="4EDDFA90" w14:textId="77777777" w:rsidTr="009201ED">
        <w:trPr>
          <w:trHeight w:val="3223"/>
        </w:trPr>
        <w:tc>
          <w:tcPr>
            <w:tcW w:w="4591" w:type="dxa"/>
            <w:gridSpan w:val="2"/>
            <w:shd w:val="clear" w:color="auto" w:fill="auto"/>
          </w:tcPr>
          <w:p w14:paraId="587B8C0B" w14:textId="77777777" w:rsidR="00260455" w:rsidRDefault="00260455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16B86547" w14:textId="77777777" w:rsidR="00260455" w:rsidRPr="005E08F2" w:rsidRDefault="00260455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Proponents:</w:t>
            </w:r>
          </w:p>
          <w:p w14:paraId="3B12221F" w14:textId="77777777" w:rsidR="00260455" w:rsidRDefault="00260455" w:rsidP="009201ED">
            <w:pPr>
              <w:rPr>
                <w:rFonts w:ascii="Tw Cen MT" w:hAnsi="Tw Cen MT"/>
                <w:b/>
              </w:rPr>
            </w:pPr>
          </w:p>
          <w:p w14:paraId="41B3C41F" w14:textId="77777777" w:rsidR="00260455" w:rsidRPr="00E119D7" w:rsidRDefault="00260455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Khent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Gabrielle R. Catalo          _</w:t>
            </w:r>
          </w:p>
          <w:p w14:paraId="2877B055" w14:textId="77777777" w:rsidR="00260455" w:rsidRDefault="00260455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12B462E8" w14:textId="77777777" w:rsidR="00260455" w:rsidRDefault="00260455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2D431056" w14:textId="77777777" w:rsidR="00260455" w:rsidRPr="00E119D7" w:rsidRDefault="00260455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Emmanuelle A. Gomez              _</w:t>
            </w:r>
          </w:p>
          <w:p w14:paraId="00D6739C" w14:textId="77777777" w:rsidR="00260455" w:rsidRDefault="00260455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3E1DDC46" w14:textId="77777777" w:rsidR="00260455" w:rsidRDefault="00260455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1A98308A" w14:textId="77777777" w:rsidR="00260455" w:rsidRPr="00E119D7" w:rsidRDefault="00260455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Philip John B.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Cidro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   _</w:t>
            </w:r>
          </w:p>
          <w:p w14:paraId="5B8AEB88" w14:textId="77777777" w:rsidR="00260455" w:rsidRDefault="00260455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7B7AB298" w14:textId="77777777" w:rsidR="00260455" w:rsidRDefault="00260455" w:rsidP="009201ED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710" w:type="dxa"/>
            <w:gridSpan w:val="3"/>
            <w:shd w:val="clear" w:color="auto" w:fill="auto"/>
          </w:tcPr>
          <w:p w14:paraId="2D226A87" w14:textId="77777777" w:rsidR="00260455" w:rsidRDefault="00260455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1C5D99E2" w14:textId="77777777" w:rsidR="00260455" w:rsidRDefault="00260455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Capstone Adviser:</w:t>
            </w:r>
          </w:p>
          <w:p w14:paraId="4DE5289A" w14:textId="77777777" w:rsidR="00260455" w:rsidRDefault="00260455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6B5369F1" w14:textId="77777777" w:rsidR="00260455" w:rsidRDefault="00260455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7A14461F" w14:textId="77777777" w:rsidR="00260455" w:rsidRDefault="00260455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76D311F6" w14:textId="77777777" w:rsidR="00260455" w:rsidRDefault="00260455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1A651091" w14:textId="77777777" w:rsidR="00260455" w:rsidRPr="00E119D7" w:rsidRDefault="00260455" w:rsidP="009201ED">
            <w:pPr>
              <w:jc w:val="center"/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Andy A.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Lapada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_</w:t>
            </w:r>
          </w:p>
          <w:p w14:paraId="32394A71" w14:textId="77777777" w:rsidR="00260455" w:rsidRDefault="00260455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5AE99AA1" w14:textId="77777777" w:rsidR="00260455" w:rsidRPr="00B43854" w:rsidRDefault="00260455" w:rsidP="009201ED">
            <w:pPr>
              <w:jc w:val="center"/>
              <w:rPr>
                <w:rFonts w:ascii="Tw Cen MT" w:hAnsi="Tw Cen MT"/>
                <w:b/>
              </w:rPr>
            </w:pPr>
          </w:p>
        </w:tc>
      </w:tr>
      <w:tr w:rsidR="00260455" w14:paraId="6D03FFC4" w14:textId="77777777" w:rsidTr="009201ED">
        <w:trPr>
          <w:trHeight w:val="70"/>
        </w:trPr>
        <w:tc>
          <w:tcPr>
            <w:tcW w:w="4591" w:type="dxa"/>
            <w:gridSpan w:val="2"/>
            <w:shd w:val="clear" w:color="auto" w:fill="auto"/>
          </w:tcPr>
          <w:p w14:paraId="34E24B9E" w14:textId="77777777" w:rsidR="00260455" w:rsidRDefault="00260455" w:rsidP="009201ED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710" w:type="dxa"/>
            <w:gridSpan w:val="3"/>
            <w:shd w:val="clear" w:color="auto" w:fill="auto"/>
          </w:tcPr>
          <w:p w14:paraId="687BB60D" w14:textId="77777777" w:rsidR="00260455" w:rsidRDefault="00260455" w:rsidP="009201ED">
            <w:pPr>
              <w:jc w:val="center"/>
              <w:rPr>
                <w:rFonts w:ascii="Tw Cen MT" w:hAnsi="Tw Cen MT"/>
                <w:b/>
              </w:rPr>
            </w:pPr>
          </w:p>
        </w:tc>
      </w:tr>
    </w:tbl>
    <w:p w14:paraId="55A6A281" w14:textId="77777777" w:rsidR="009201ED" w:rsidRDefault="009201ED" w:rsidP="001103BF"/>
    <w:p w14:paraId="0F81A0D3" w14:textId="55ECBDBA" w:rsidR="00260455" w:rsidRDefault="009201ED" w:rsidP="001103BF">
      <w:r>
        <w:t xml:space="preserve">Not </w:t>
      </w:r>
      <w:proofErr w:type="spellStart"/>
      <w:r>
        <w:t>bulig</w:t>
      </w:r>
      <w:proofErr w:type="spellEnd"/>
    </w:p>
    <w:tbl>
      <w:tblPr>
        <w:tblpPr w:leftFromText="180" w:rightFromText="180" w:vertAnchor="page" w:horzAnchor="margin" w:tblpY="2356"/>
        <w:tblW w:w="10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3"/>
        <w:gridCol w:w="2750"/>
        <w:gridCol w:w="816"/>
        <w:gridCol w:w="3069"/>
        <w:gridCol w:w="1983"/>
      </w:tblGrid>
      <w:tr w:rsidR="009201ED" w:rsidRPr="00861AFC" w14:paraId="10352347" w14:textId="77777777" w:rsidTr="009201ED">
        <w:trPr>
          <w:trHeight w:val="713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4548AD82" w14:textId="77777777" w:rsidR="009201ED" w:rsidRPr="00861AFC" w:rsidRDefault="009201ED" w:rsidP="009201ED">
            <w:pPr>
              <w:jc w:val="center"/>
              <w:rPr>
                <w:rFonts w:ascii="Tw Cen MT" w:hAnsi="Tw Cen MT"/>
                <w:b/>
                <w:sz w:val="32"/>
              </w:rPr>
            </w:pPr>
            <w:r w:rsidRPr="00DD5F4A">
              <w:rPr>
                <w:rFonts w:ascii="Tw Cen MT" w:hAnsi="Tw Cen MT"/>
                <w:b/>
                <w:sz w:val="32"/>
              </w:rPr>
              <w:lastRenderedPageBreak/>
              <w:t>WEEKLY PROGRESS REPORT</w:t>
            </w:r>
          </w:p>
        </w:tc>
      </w:tr>
      <w:tr w:rsidR="009201ED" w:rsidRPr="005E08F2" w14:paraId="1C4A4CBC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61972678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Capstone Title:  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7EABB4F6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Web-Based Automated Research Approval and Submission</w:t>
            </w:r>
          </w:p>
        </w:tc>
      </w:tr>
      <w:tr w:rsidR="009201ED" w:rsidRPr="005E08F2" w14:paraId="359B41AA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696E9C70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 Covered: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53747437" w14:textId="2DF4A3FF" w:rsidR="009201ED" w:rsidRPr="005E08F2" w:rsidRDefault="000B3B94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June 10 –  June 17</w:t>
            </w:r>
            <w:r w:rsidR="009201ED">
              <w:rPr>
                <w:rFonts w:ascii="Tw Cen MT" w:hAnsi="Tw Cen MT"/>
                <w:b/>
                <w:sz w:val="26"/>
                <w:szCs w:val="26"/>
              </w:rPr>
              <w:t>, 2025</w:t>
            </w:r>
          </w:p>
        </w:tc>
      </w:tr>
      <w:tr w:rsidR="009201ED" w:rsidRPr="005E08F2" w14:paraId="5047E684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2032EEE0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Adviser: 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5D02D23A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Andy A. Lapada</w:t>
            </w:r>
          </w:p>
        </w:tc>
      </w:tr>
      <w:tr w:rsidR="009201ED" w:rsidRPr="005E08F2" w14:paraId="457497E0" w14:textId="77777777" w:rsidTr="009201ED">
        <w:tc>
          <w:tcPr>
            <w:tcW w:w="1638" w:type="dxa"/>
            <w:shd w:val="clear" w:color="auto" w:fill="F2F2F2" w:themeFill="background1" w:themeFillShade="F2"/>
            <w:vAlign w:val="center"/>
          </w:tcPr>
          <w:p w14:paraId="716341EC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3869" w:type="dxa"/>
            <w:gridSpan w:val="2"/>
            <w:shd w:val="clear" w:color="auto" w:fill="F2F2F2" w:themeFill="background1" w:themeFillShade="F2"/>
            <w:vAlign w:val="center"/>
          </w:tcPr>
          <w:p w14:paraId="07E4F120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  <w:tc>
          <w:tcPr>
            <w:tcW w:w="3334" w:type="dxa"/>
            <w:shd w:val="clear" w:color="auto" w:fill="F2F2F2" w:themeFill="background1" w:themeFillShade="F2"/>
            <w:vAlign w:val="center"/>
          </w:tcPr>
          <w:p w14:paraId="75030BCC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1460" w:type="dxa"/>
            <w:shd w:val="clear" w:color="auto" w:fill="F2F2F2" w:themeFill="background1" w:themeFillShade="F2"/>
            <w:vAlign w:val="center"/>
          </w:tcPr>
          <w:p w14:paraId="10E893A3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</w:tr>
      <w:tr w:rsidR="009201ED" w:rsidRPr="00B43854" w14:paraId="7F7A03A8" w14:textId="77777777" w:rsidTr="009201ED">
        <w:tc>
          <w:tcPr>
            <w:tcW w:w="1638" w:type="dxa"/>
          </w:tcPr>
          <w:p w14:paraId="24F3470A" w14:textId="54CC032E" w:rsidR="009201ED" w:rsidRPr="00551265" w:rsidRDefault="000B3B94" w:rsidP="009201ED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</w:rPr>
              <w:t>06/10</w:t>
            </w:r>
            <w:r w:rsidR="009201ED">
              <w:rPr>
                <w:rFonts w:ascii="Tw Cen MT" w:hAnsi="Tw Cen MT"/>
                <w:b/>
                <w:bCs/>
                <w:noProof/>
              </w:rPr>
              <w:t>/2025</w:t>
            </w:r>
          </w:p>
        </w:tc>
        <w:tc>
          <w:tcPr>
            <w:tcW w:w="3869" w:type="dxa"/>
            <w:gridSpan w:val="2"/>
          </w:tcPr>
          <w:p w14:paraId="23F91C3B" w14:textId="1B67E552" w:rsidR="009201ED" w:rsidRPr="00551265" w:rsidRDefault="000B3B94" w:rsidP="009201ED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  <w:lang w:val="en-PH"/>
              </w:rPr>
              <w:t>Finish creating database for the system</w:t>
            </w:r>
          </w:p>
        </w:tc>
        <w:tc>
          <w:tcPr>
            <w:tcW w:w="3334" w:type="dxa"/>
          </w:tcPr>
          <w:p w14:paraId="26BCD5DB" w14:textId="60F63320" w:rsidR="009201ED" w:rsidRPr="00B43854" w:rsidRDefault="000B3B94" w:rsidP="009201ED">
            <w:pPr>
              <w:rPr>
                <w:rFonts w:ascii="Tw Cen MT" w:hAnsi="Tw Cen MT"/>
              </w:rPr>
            </w:pPr>
            <w:r>
              <w:rPr>
                <w:rFonts w:ascii="Tw Cen MT" w:hAnsi="Tw Cen MT"/>
                <w:b/>
                <w:bCs/>
                <w:noProof/>
              </w:rPr>
              <w:t>06</w:t>
            </w:r>
            <w:r w:rsidR="009201ED">
              <w:rPr>
                <w:rFonts w:ascii="Tw Cen MT" w:hAnsi="Tw Cen MT"/>
                <w:b/>
                <w:bCs/>
                <w:noProof/>
              </w:rPr>
              <w:t>/</w:t>
            </w:r>
            <w:r>
              <w:rPr>
                <w:rFonts w:ascii="Tw Cen MT" w:hAnsi="Tw Cen MT"/>
                <w:b/>
                <w:bCs/>
                <w:noProof/>
              </w:rPr>
              <w:t>17</w:t>
            </w:r>
            <w:r w:rsidR="009201ED">
              <w:rPr>
                <w:rFonts w:ascii="Tw Cen MT" w:hAnsi="Tw Cen MT"/>
                <w:b/>
                <w:bCs/>
                <w:noProof/>
              </w:rPr>
              <w:t>/2025</w:t>
            </w:r>
          </w:p>
        </w:tc>
        <w:tc>
          <w:tcPr>
            <w:tcW w:w="1460" w:type="dxa"/>
            <w:vMerge w:val="restart"/>
          </w:tcPr>
          <w:p w14:paraId="356504E8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</w:tr>
      <w:tr w:rsidR="009201ED" w:rsidRPr="00B43854" w14:paraId="24F35EF7" w14:textId="77777777" w:rsidTr="009201ED">
        <w:tc>
          <w:tcPr>
            <w:tcW w:w="1638" w:type="dxa"/>
          </w:tcPr>
          <w:p w14:paraId="06EB39E6" w14:textId="77777777" w:rsidR="009201ED" w:rsidRPr="00B43854" w:rsidRDefault="009201ED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869" w:type="dxa"/>
            <w:gridSpan w:val="2"/>
          </w:tcPr>
          <w:p w14:paraId="0918D565" w14:textId="77777777" w:rsidR="009201ED" w:rsidRPr="00B43854" w:rsidRDefault="009201ED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334" w:type="dxa"/>
          </w:tcPr>
          <w:p w14:paraId="18BF36F2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  <w:tc>
          <w:tcPr>
            <w:tcW w:w="1460" w:type="dxa"/>
            <w:vMerge/>
          </w:tcPr>
          <w:p w14:paraId="7AAB9EAD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</w:tr>
      <w:tr w:rsidR="009201ED" w:rsidRPr="00B43854" w14:paraId="0838A0E8" w14:textId="77777777" w:rsidTr="009201ED">
        <w:tc>
          <w:tcPr>
            <w:tcW w:w="1638" w:type="dxa"/>
          </w:tcPr>
          <w:p w14:paraId="278EF6FC" w14:textId="77777777" w:rsidR="009201ED" w:rsidRPr="00B43854" w:rsidRDefault="009201ED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869" w:type="dxa"/>
            <w:gridSpan w:val="2"/>
          </w:tcPr>
          <w:p w14:paraId="32A5DF70" w14:textId="77777777" w:rsidR="009201ED" w:rsidRPr="00B43854" w:rsidRDefault="009201ED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334" w:type="dxa"/>
          </w:tcPr>
          <w:p w14:paraId="2079A6E1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  <w:tc>
          <w:tcPr>
            <w:tcW w:w="1460" w:type="dxa"/>
            <w:vMerge/>
          </w:tcPr>
          <w:p w14:paraId="7603BB62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</w:tr>
      <w:tr w:rsidR="009201ED" w:rsidRPr="005E08F2" w14:paraId="28EFC76D" w14:textId="77777777" w:rsidTr="009201ED">
        <w:trPr>
          <w:trHeight w:val="407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7F8192F5" w14:textId="77777777" w:rsidR="009201ED" w:rsidRPr="005E08F2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Certified True and Correct by:</w:t>
            </w:r>
          </w:p>
        </w:tc>
      </w:tr>
      <w:tr w:rsidR="009201ED" w:rsidRPr="00B43854" w14:paraId="2F20B044" w14:textId="77777777" w:rsidTr="009201ED">
        <w:trPr>
          <w:trHeight w:val="3223"/>
        </w:trPr>
        <w:tc>
          <w:tcPr>
            <w:tcW w:w="4591" w:type="dxa"/>
            <w:gridSpan w:val="2"/>
            <w:shd w:val="clear" w:color="auto" w:fill="auto"/>
          </w:tcPr>
          <w:p w14:paraId="11C27558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6C1C7527" w14:textId="77777777" w:rsidR="009201ED" w:rsidRPr="005E08F2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Proponents:</w:t>
            </w:r>
          </w:p>
          <w:p w14:paraId="1AC73E40" w14:textId="77777777" w:rsidR="009201ED" w:rsidRDefault="009201ED" w:rsidP="009201ED">
            <w:pPr>
              <w:rPr>
                <w:rFonts w:ascii="Tw Cen MT" w:hAnsi="Tw Cen MT"/>
                <w:b/>
              </w:rPr>
            </w:pPr>
          </w:p>
          <w:p w14:paraId="68ABD213" w14:textId="77777777" w:rsidR="009201ED" w:rsidRPr="00E119D7" w:rsidRDefault="009201ED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Khent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Gabrielle R. Catalo          _</w:t>
            </w:r>
          </w:p>
          <w:p w14:paraId="22A6FEEB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7B8E32F1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194542E3" w14:textId="77777777" w:rsidR="009201ED" w:rsidRPr="00E119D7" w:rsidRDefault="009201ED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Emmanuelle A. Gomez              _</w:t>
            </w:r>
          </w:p>
          <w:p w14:paraId="1123B158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21573D42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2AD5E0F9" w14:textId="77777777" w:rsidR="009201ED" w:rsidRPr="00E119D7" w:rsidRDefault="009201ED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Philip John B.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Cidro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   _</w:t>
            </w:r>
          </w:p>
          <w:p w14:paraId="6A247BAF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14A9D081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710" w:type="dxa"/>
            <w:gridSpan w:val="3"/>
            <w:shd w:val="clear" w:color="auto" w:fill="auto"/>
          </w:tcPr>
          <w:p w14:paraId="51B095DE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7E72378B" w14:textId="77777777" w:rsidR="009201ED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Capstone Adviser:</w:t>
            </w:r>
          </w:p>
          <w:p w14:paraId="7EC9BDC9" w14:textId="77777777" w:rsidR="009201ED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1C82D69C" w14:textId="77777777" w:rsidR="009201ED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626FEB9F" w14:textId="77777777" w:rsidR="009201ED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7AAF2181" w14:textId="77777777" w:rsidR="009201ED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2BA53D89" w14:textId="77777777" w:rsidR="009201ED" w:rsidRPr="00E119D7" w:rsidRDefault="009201ED" w:rsidP="009201ED">
            <w:pPr>
              <w:jc w:val="center"/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Andy A.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Lapada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_</w:t>
            </w:r>
          </w:p>
          <w:p w14:paraId="7D368B5B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308D130D" w14:textId="77777777" w:rsidR="009201ED" w:rsidRPr="00B43854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</w:tr>
      <w:tr w:rsidR="009201ED" w14:paraId="7CAB747D" w14:textId="77777777" w:rsidTr="009201ED">
        <w:trPr>
          <w:trHeight w:val="70"/>
        </w:trPr>
        <w:tc>
          <w:tcPr>
            <w:tcW w:w="4591" w:type="dxa"/>
            <w:gridSpan w:val="2"/>
            <w:shd w:val="clear" w:color="auto" w:fill="auto"/>
          </w:tcPr>
          <w:p w14:paraId="1416F2AD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710" w:type="dxa"/>
            <w:gridSpan w:val="3"/>
            <w:shd w:val="clear" w:color="auto" w:fill="auto"/>
          </w:tcPr>
          <w:p w14:paraId="4F68A5BF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</w:tr>
    </w:tbl>
    <w:p w14:paraId="76375F1C" w14:textId="58A0D306" w:rsidR="009201ED" w:rsidRDefault="009201ED" w:rsidP="001103BF"/>
    <w:p w14:paraId="2CCC7183" w14:textId="3A2B6A62" w:rsidR="009201ED" w:rsidRDefault="009201ED" w:rsidP="001103BF"/>
    <w:tbl>
      <w:tblPr>
        <w:tblpPr w:leftFromText="180" w:rightFromText="180" w:vertAnchor="page" w:horzAnchor="margin" w:tblpY="2356"/>
        <w:tblW w:w="10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3"/>
        <w:gridCol w:w="2750"/>
        <w:gridCol w:w="816"/>
        <w:gridCol w:w="3069"/>
        <w:gridCol w:w="1983"/>
      </w:tblGrid>
      <w:tr w:rsidR="009201ED" w:rsidRPr="00861AFC" w14:paraId="6BBD3470" w14:textId="77777777" w:rsidTr="009201ED">
        <w:trPr>
          <w:trHeight w:val="713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59820315" w14:textId="77777777" w:rsidR="009201ED" w:rsidRPr="00861AFC" w:rsidRDefault="009201ED" w:rsidP="009201ED">
            <w:pPr>
              <w:jc w:val="center"/>
              <w:rPr>
                <w:rFonts w:ascii="Tw Cen MT" w:hAnsi="Tw Cen MT"/>
                <w:b/>
                <w:sz w:val="32"/>
              </w:rPr>
            </w:pPr>
            <w:r w:rsidRPr="00DD5F4A">
              <w:rPr>
                <w:rFonts w:ascii="Tw Cen MT" w:hAnsi="Tw Cen MT"/>
                <w:b/>
                <w:sz w:val="32"/>
              </w:rPr>
              <w:lastRenderedPageBreak/>
              <w:t>WEEKLY PROGRESS REPORT</w:t>
            </w:r>
          </w:p>
        </w:tc>
      </w:tr>
      <w:tr w:rsidR="009201ED" w:rsidRPr="005E08F2" w14:paraId="76977CCA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54919789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Capstone Title:  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706F3D81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Web-Based Automated Research Approval and Submission</w:t>
            </w:r>
          </w:p>
        </w:tc>
      </w:tr>
      <w:tr w:rsidR="009201ED" w:rsidRPr="005E08F2" w14:paraId="5A215A23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2C9B4633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 Covered: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5BE0CCE5" w14:textId="127B5DD7" w:rsidR="009201ED" w:rsidRPr="005E08F2" w:rsidRDefault="000B3B94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June 18 –  June 24</w:t>
            </w:r>
            <w:r w:rsidR="009201ED">
              <w:rPr>
                <w:rFonts w:ascii="Tw Cen MT" w:hAnsi="Tw Cen MT"/>
                <w:b/>
                <w:sz w:val="26"/>
                <w:szCs w:val="26"/>
              </w:rPr>
              <w:t>, 2025</w:t>
            </w:r>
          </w:p>
        </w:tc>
      </w:tr>
      <w:tr w:rsidR="009201ED" w:rsidRPr="005E08F2" w14:paraId="4CEDC276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4C8BCE99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Adviser: 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2A81B447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Andy A. Lapada</w:t>
            </w:r>
          </w:p>
        </w:tc>
      </w:tr>
      <w:tr w:rsidR="009201ED" w:rsidRPr="005E08F2" w14:paraId="1F3816E7" w14:textId="77777777" w:rsidTr="009201ED">
        <w:tc>
          <w:tcPr>
            <w:tcW w:w="1638" w:type="dxa"/>
            <w:shd w:val="clear" w:color="auto" w:fill="F2F2F2" w:themeFill="background1" w:themeFillShade="F2"/>
            <w:vAlign w:val="center"/>
          </w:tcPr>
          <w:p w14:paraId="584A0B52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3869" w:type="dxa"/>
            <w:gridSpan w:val="2"/>
            <w:shd w:val="clear" w:color="auto" w:fill="F2F2F2" w:themeFill="background1" w:themeFillShade="F2"/>
            <w:vAlign w:val="center"/>
          </w:tcPr>
          <w:p w14:paraId="2BA13C8E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  <w:tc>
          <w:tcPr>
            <w:tcW w:w="3334" w:type="dxa"/>
            <w:shd w:val="clear" w:color="auto" w:fill="F2F2F2" w:themeFill="background1" w:themeFillShade="F2"/>
            <w:vAlign w:val="center"/>
          </w:tcPr>
          <w:p w14:paraId="639CDF69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1460" w:type="dxa"/>
            <w:shd w:val="clear" w:color="auto" w:fill="F2F2F2" w:themeFill="background1" w:themeFillShade="F2"/>
            <w:vAlign w:val="center"/>
          </w:tcPr>
          <w:p w14:paraId="1433B875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</w:tr>
      <w:tr w:rsidR="009201ED" w:rsidRPr="00B43854" w14:paraId="4A20F9E0" w14:textId="77777777" w:rsidTr="009201ED">
        <w:tc>
          <w:tcPr>
            <w:tcW w:w="1638" w:type="dxa"/>
          </w:tcPr>
          <w:p w14:paraId="45D370D0" w14:textId="7B8236C8" w:rsidR="009201ED" w:rsidRPr="00551265" w:rsidRDefault="000B3B94" w:rsidP="009201ED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</w:rPr>
              <w:t>06/24</w:t>
            </w:r>
            <w:r w:rsidR="009201ED">
              <w:rPr>
                <w:rFonts w:ascii="Tw Cen MT" w:hAnsi="Tw Cen MT"/>
                <w:b/>
                <w:bCs/>
                <w:noProof/>
              </w:rPr>
              <w:t>/2025</w:t>
            </w:r>
          </w:p>
        </w:tc>
        <w:tc>
          <w:tcPr>
            <w:tcW w:w="3869" w:type="dxa"/>
            <w:gridSpan w:val="2"/>
          </w:tcPr>
          <w:p w14:paraId="5B9BADAF" w14:textId="5CD87954" w:rsidR="009201ED" w:rsidRPr="00551265" w:rsidRDefault="009201ED" w:rsidP="000B3B94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  <w:lang w:val="en-PH"/>
              </w:rPr>
              <w:t xml:space="preserve">Finished </w:t>
            </w:r>
            <w:r w:rsidR="000B3B94">
              <w:rPr>
                <w:rFonts w:ascii="Tw Cen MT" w:hAnsi="Tw Cen MT"/>
                <w:b/>
                <w:bCs/>
                <w:noProof/>
                <w:lang w:val="en-PH"/>
              </w:rPr>
              <w:t>development of the admin dashboard page</w:t>
            </w:r>
          </w:p>
        </w:tc>
        <w:tc>
          <w:tcPr>
            <w:tcW w:w="3334" w:type="dxa"/>
          </w:tcPr>
          <w:p w14:paraId="7E62EF68" w14:textId="14C1C2BC" w:rsidR="009201ED" w:rsidRPr="00B43854" w:rsidRDefault="000B3B94" w:rsidP="009201ED">
            <w:pPr>
              <w:rPr>
                <w:rFonts w:ascii="Tw Cen MT" w:hAnsi="Tw Cen MT"/>
              </w:rPr>
            </w:pPr>
            <w:r>
              <w:rPr>
                <w:rFonts w:ascii="Tw Cen MT" w:hAnsi="Tw Cen MT"/>
                <w:b/>
                <w:bCs/>
                <w:noProof/>
              </w:rPr>
              <w:t>06/24</w:t>
            </w:r>
            <w:r w:rsidR="009201ED">
              <w:rPr>
                <w:rFonts w:ascii="Tw Cen MT" w:hAnsi="Tw Cen MT"/>
                <w:b/>
                <w:bCs/>
                <w:noProof/>
              </w:rPr>
              <w:t>/2025</w:t>
            </w:r>
          </w:p>
        </w:tc>
        <w:tc>
          <w:tcPr>
            <w:tcW w:w="1460" w:type="dxa"/>
            <w:vMerge w:val="restart"/>
          </w:tcPr>
          <w:p w14:paraId="34876B02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</w:tr>
      <w:tr w:rsidR="009201ED" w:rsidRPr="00B43854" w14:paraId="27883CBB" w14:textId="77777777" w:rsidTr="009201ED">
        <w:tc>
          <w:tcPr>
            <w:tcW w:w="1638" w:type="dxa"/>
          </w:tcPr>
          <w:p w14:paraId="6E1EF185" w14:textId="77777777" w:rsidR="009201ED" w:rsidRPr="00B43854" w:rsidRDefault="009201ED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869" w:type="dxa"/>
            <w:gridSpan w:val="2"/>
          </w:tcPr>
          <w:p w14:paraId="342471C7" w14:textId="77777777" w:rsidR="009201ED" w:rsidRPr="00B43854" w:rsidRDefault="009201ED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334" w:type="dxa"/>
          </w:tcPr>
          <w:p w14:paraId="752DBFDF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  <w:tc>
          <w:tcPr>
            <w:tcW w:w="1460" w:type="dxa"/>
            <w:vMerge/>
          </w:tcPr>
          <w:p w14:paraId="7726D362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</w:tr>
      <w:tr w:rsidR="009201ED" w:rsidRPr="00B43854" w14:paraId="7FF57DA4" w14:textId="77777777" w:rsidTr="009201ED">
        <w:tc>
          <w:tcPr>
            <w:tcW w:w="1638" w:type="dxa"/>
          </w:tcPr>
          <w:p w14:paraId="308E9B97" w14:textId="77777777" w:rsidR="009201ED" w:rsidRPr="00B43854" w:rsidRDefault="009201ED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869" w:type="dxa"/>
            <w:gridSpan w:val="2"/>
          </w:tcPr>
          <w:p w14:paraId="69F3B889" w14:textId="77777777" w:rsidR="009201ED" w:rsidRPr="00B43854" w:rsidRDefault="009201ED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334" w:type="dxa"/>
          </w:tcPr>
          <w:p w14:paraId="45FB40F4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  <w:tc>
          <w:tcPr>
            <w:tcW w:w="1460" w:type="dxa"/>
            <w:vMerge/>
          </w:tcPr>
          <w:p w14:paraId="52F79AAB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</w:tr>
      <w:tr w:rsidR="009201ED" w:rsidRPr="005E08F2" w14:paraId="01AE8D5F" w14:textId="77777777" w:rsidTr="009201ED">
        <w:trPr>
          <w:trHeight w:val="407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07E1EF86" w14:textId="77777777" w:rsidR="009201ED" w:rsidRPr="005E08F2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Certified True and Correct by:</w:t>
            </w:r>
          </w:p>
        </w:tc>
      </w:tr>
      <w:tr w:rsidR="009201ED" w:rsidRPr="00B43854" w14:paraId="0694C2D3" w14:textId="77777777" w:rsidTr="009201ED">
        <w:trPr>
          <w:trHeight w:val="3223"/>
        </w:trPr>
        <w:tc>
          <w:tcPr>
            <w:tcW w:w="4591" w:type="dxa"/>
            <w:gridSpan w:val="2"/>
            <w:shd w:val="clear" w:color="auto" w:fill="auto"/>
          </w:tcPr>
          <w:p w14:paraId="20723700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58B4CB66" w14:textId="77777777" w:rsidR="009201ED" w:rsidRPr="005E08F2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Proponents:</w:t>
            </w:r>
          </w:p>
          <w:p w14:paraId="2AEBF514" w14:textId="77777777" w:rsidR="009201ED" w:rsidRDefault="009201ED" w:rsidP="009201ED">
            <w:pPr>
              <w:rPr>
                <w:rFonts w:ascii="Tw Cen MT" w:hAnsi="Tw Cen MT"/>
                <w:b/>
              </w:rPr>
            </w:pPr>
          </w:p>
          <w:p w14:paraId="3925BEC2" w14:textId="77777777" w:rsidR="009201ED" w:rsidRPr="00E119D7" w:rsidRDefault="009201ED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Khent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Gabrielle R. Catalo          _</w:t>
            </w:r>
          </w:p>
          <w:p w14:paraId="7813DEAE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2D52C0FC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5AC23C1E" w14:textId="77777777" w:rsidR="009201ED" w:rsidRPr="00E119D7" w:rsidRDefault="009201ED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Emmanuelle A. Gomez              _</w:t>
            </w:r>
          </w:p>
          <w:p w14:paraId="68892A0E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711F4F26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592C4C81" w14:textId="77777777" w:rsidR="009201ED" w:rsidRPr="00E119D7" w:rsidRDefault="009201ED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Philip John B.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Cidro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   _</w:t>
            </w:r>
          </w:p>
          <w:p w14:paraId="137FD9B1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2ACF1333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710" w:type="dxa"/>
            <w:gridSpan w:val="3"/>
            <w:shd w:val="clear" w:color="auto" w:fill="auto"/>
          </w:tcPr>
          <w:p w14:paraId="65205255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240379AC" w14:textId="77777777" w:rsidR="009201ED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Capstone Adviser:</w:t>
            </w:r>
          </w:p>
          <w:p w14:paraId="345F7973" w14:textId="77777777" w:rsidR="009201ED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4DC312EF" w14:textId="77777777" w:rsidR="009201ED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4FBA32B7" w14:textId="77777777" w:rsidR="009201ED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353872CB" w14:textId="77777777" w:rsidR="009201ED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5198A731" w14:textId="77777777" w:rsidR="009201ED" w:rsidRPr="00E119D7" w:rsidRDefault="009201ED" w:rsidP="009201ED">
            <w:pPr>
              <w:jc w:val="center"/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Andy A.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Lapada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_</w:t>
            </w:r>
          </w:p>
          <w:p w14:paraId="6852EDA5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5073D3E4" w14:textId="77777777" w:rsidR="009201ED" w:rsidRPr="00B43854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</w:tr>
      <w:tr w:rsidR="009201ED" w14:paraId="1A3FFC99" w14:textId="77777777" w:rsidTr="009201ED">
        <w:trPr>
          <w:trHeight w:val="70"/>
        </w:trPr>
        <w:tc>
          <w:tcPr>
            <w:tcW w:w="4591" w:type="dxa"/>
            <w:gridSpan w:val="2"/>
            <w:shd w:val="clear" w:color="auto" w:fill="auto"/>
          </w:tcPr>
          <w:p w14:paraId="1402C8D6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710" w:type="dxa"/>
            <w:gridSpan w:val="3"/>
            <w:shd w:val="clear" w:color="auto" w:fill="auto"/>
          </w:tcPr>
          <w:p w14:paraId="49DF655A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</w:tr>
    </w:tbl>
    <w:p w14:paraId="2E9D097E" w14:textId="23CA3753" w:rsidR="009201ED" w:rsidRDefault="009201ED" w:rsidP="001103BF"/>
    <w:p w14:paraId="1FB93868" w14:textId="1FB5ABAD" w:rsidR="009201ED" w:rsidRDefault="009201ED" w:rsidP="001103BF"/>
    <w:tbl>
      <w:tblPr>
        <w:tblpPr w:leftFromText="180" w:rightFromText="180" w:vertAnchor="page" w:horzAnchor="margin" w:tblpY="2356"/>
        <w:tblW w:w="10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3"/>
        <w:gridCol w:w="2750"/>
        <w:gridCol w:w="816"/>
        <w:gridCol w:w="3069"/>
        <w:gridCol w:w="1983"/>
      </w:tblGrid>
      <w:tr w:rsidR="009201ED" w:rsidRPr="00861AFC" w14:paraId="268A7E13" w14:textId="77777777" w:rsidTr="009201ED">
        <w:trPr>
          <w:trHeight w:val="713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4DF7627F" w14:textId="77777777" w:rsidR="009201ED" w:rsidRPr="00861AFC" w:rsidRDefault="009201ED" w:rsidP="009201ED">
            <w:pPr>
              <w:jc w:val="center"/>
              <w:rPr>
                <w:rFonts w:ascii="Tw Cen MT" w:hAnsi="Tw Cen MT"/>
                <w:b/>
                <w:sz w:val="32"/>
              </w:rPr>
            </w:pPr>
            <w:r w:rsidRPr="00DD5F4A">
              <w:rPr>
                <w:rFonts w:ascii="Tw Cen MT" w:hAnsi="Tw Cen MT"/>
                <w:b/>
                <w:sz w:val="32"/>
              </w:rPr>
              <w:lastRenderedPageBreak/>
              <w:t>WEEKLY PROGRESS REPORT</w:t>
            </w:r>
          </w:p>
        </w:tc>
      </w:tr>
      <w:tr w:rsidR="009201ED" w:rsidRPr="005E08F2" w14:paraId="0B23BD2A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2A1373DF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Capstone Title:  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47510B1A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Web-Based Automated Research Approval and Submission</w:t>
            </w:r>
          </w:p>
        </w:tc>
      </w:tr>
      <w:tr w:rsidR="009201ED" w:rsidRPr="005E08F2" w14:paraId="0B3B4823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751CAA21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 Covered: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67B7A4D4" w14:textId="12676AD4" w:rsidR="009201ED" w:rsidRPr="005E08F2" w:rsidRDefault="002A2A26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June 25 –  July 2</w:t>
            </w:r>
            <w:r w:rsidR="009201ED">
              <w:rPr>
                <w:rFonts w:ascii="Tw Cen MT" w:hAnsi="Tw Cen MT"/>
                <w:b/>
                <w:sz w:val="26"/>
                <w:szCs w:val="26"/>
              </w:rPr>
              <w:t>, 2025</w:t>
            </w:r>
          </w:p>
        </w:tc>
      </w:tr>
      <w:tr w:rsidR="009201ED" w:rsidRPr="005E08F2" w14:paraId="253A4B8A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7C4B2880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Adviser: 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6A5DA2C5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Andy A. Lapada</w:t>
            </w:r>
          </w:p>
        </w:tc>
      </w:tr>
      <w:tr w:rsidR="009201ED" w:rsidRPr="005E08F2" w14:paraId="73C6B9A4" w14:textId="77777777" w:rsidTr="009201ED">
        <w:tc>
          <w:tcPr>
            <w:tcW w:w="1638" w:type="dxa"/>
            <w:shd w:val="clear" w:color="auto" w:fill="F2F2F2" w:themeFill="background1" w:themeFillShade="F2"/>
            <w:vAlign w:val="center"/>
          </w:tcPr>
          <w:p w14:paraId="4870BD28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3869" w:type="dxa"/>
            <w:gridSpan w:val="2"/>
            <w:shd w:val="clear" w:color="auto" w:fill="F2F2F2" w:themeFill="background1" w:themeFillShade="F2"/>
            <w:vAlign w:val="center"/>
          </w:tcPr>
          <w:p w14:paraId="28158113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  <w:tc>
          <w:tcPr>
            <w:tcW w:w="3334" w:type="dxa"/>
            <w:shd w:val="clear" w:color="auto" w:fill="F2F2F2" w:themeFill="background1" w:themeFillShade="F2"/>
            <w:vAlign w:val="center"/>
          </w:tcPr>
          <w:p w14:paraId="5C056BB3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1460" w:type="dxa"/>
            <w:shd w:val="clear" w:color="auto" w:fill="F2F2F2" w:themeFill="background1" w:themeFillShade="F2"/>
            <w:vAlign w:val="center"/>
          </w:tcPr>
          <w:p w14:paraId="57019BE6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</w:tr>
      <w:tr w:rsidR="009201ED" w:rsidRPr="00B43854" w14:paraId="6599022E" w14:textId="77777777" w:rsidTr="009201ED">
        <w:tc>
          <w:tcPr>
            <w:tcW w:w="1638" w:type="dxa"/>
          </w:tcPr>
          <w:p w14:paraId="29CCC8C8" w14:textId="0EFDFD68" w:rsidR="009201ED" w:rsidRPr="00551265" w:rsidRDefault="002A2A26" w:rsidP="009201ED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</w:rPr>
              <w:t>06/25</w:t>
            </w:r>
            <w:r w:rsidR="009201ED">
              <w:rPr>
                <w:rFonts w:ascii="Tw Cen MT" w:hAnsi="Tw Cen MT"/>
                <w:b/>
                <w:bCs/>
                <w:noProof/>
              </w:rPr>
              <w:t>/2025</w:t>
            </w:r>
          </w:p>
        </w:tc>
        <w:tc>
          <w:tcPr>
            <w:tcW w:w="3869" w:type="dxa"/>
            <w:gridSpan w:val="2"/>
          </w:tcPr>
          <w:p w14:paraId="303F7268" w14:textId="7D37571A" w:rsidR="009201ED" w:rsidRPr="00551265" w:rsidRDefault="009201ED" w:rsidP="002A2A26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  <w:lang w:val="en-PH"/>
              </w:rPr>
              <w:t xml:space="preserve">Finished </w:t>
            </w:r>
            <w:r w:rsidR="002A2A26">
              <w:rPr>
                <w:rFonts w:ascii="Tw Cen MT" w:hAnsi="Tw Cen MT"/>
                <w:b/>
                <w:bCs/>
                <w:noProof/>
                <w:lang w:val="en-PH"/>
              </w:rPr>
              <w:t>development of admin manage users page</w:t>
            </w:r>
          </w:p>
        </w:tc>
        <w:tc>
          <w:tcPr>
            <w:tcW w:w="3334" w:type="dxa"/>
          </w:tcPr>
          <w:p w14:paraId="0D14B9C7" w14:textId="2EC45D9C" w:rsidR="009201ED" w:rsidRPr="00B43854" w:rsidRDefault="002A2A26" w:rsidP="009201ED">
            <w:pPr>
              <w:rPr>
                <w:rFonts w:ascii="Tw Cen MT" w:hAnsi="Tw Cen MT"/>
              </w:rPr>
            </w:pPr>
            <w:r>
              <w:rPr>
                <w:rFonts w:ascii="Tw Cen MT" w:hAnsi="Tw Cen MT"/>
                <w:b/>
                <w:bCs/>
                <w:noProof/>
              </w:rPr>
              <w:t>07/02</w:t>
            </w:r>
            <w:r w:rsidR="009201ED">
              <w:rPr>
                <w:rFonts w:ascii="Tw Cen MT" w:hAnsi="Tw Cen MT"/>
                <w:b/>
                <w:bCs/>
                <w:noProof/>
              </w:rPr>
              <w:t>/2025</w:t>
            </w:r>
          </w:p>
        </w:tc>
        <w:tc>
          <w:tcPr>
            <w:tcW w:w="1460" w:type="dxa"/>
            <w:vMerge w:val="restart"/>
          </w:tcPr>
          <w:p w14:paraId="6F27D165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</w:tr>
      <w:tr w:rsidR="009201ED" w:rsidRPr="00B43854" w14:paraId="05480422" w14:textId="77777777" w:rsidTr="009201ED">
        <w:tc>
          <w:tcPr>
            <w:tcW w:w="1638" w:type="dxa"/>
          </w:tcPr>
          <w:p w14:paraId="39F58D88" w14:textId="75A988EE" w:rsidR="009201ED" w:rsidRPr="00B43854" w:rsidRDefault="002A2A26" w:rsidP="009201ED">
            <w:pPr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06/25/2025</w:t>
            </w:r>
          </w:p>
        </w:tc>
        <w:tc>
          <w:tcPr>
            <w:tcW w:w="3869" w:type="dxa"/>
            <w:gridSpan w:val="2"/>
          </w:tcPr>
          <w:p w14:paraId="1C4366B0" w14:textId="0075FBF0" w:rsidR="009201ED" w:rsidRPr="00B43854" w:rsidRDefault="002A2A26" w:rsidP="009201ED">
            <w:pPr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Finished development of admin manage research page</w:t>
            </w:r>
          </w:p>
        </w:tc>
        <w:tc>
          <w:tcPr>
            <w:tcW w:w="3334" w:type="dxa"/>
          </w:tcPr>
          <w:p w14:paraId="60C71DF7" w14:textId="748719D7" w:rsidR="009201ED" w:rsidRPr="00B43854" w:rsidRDefault="002A2A26" w:rsidP="009201ED">
            <w:pPr>
              <w:rPr>
                <w:rFonts w:ascii="Tw Cen MT" w:hAnsi="Tw Cen MT"/>
              </w:rPr>
            </w:pPr>
            <w:r>
              <w:rPr>
                <w:rFonts w:ascii="Tw Cen MT" w:hAnsi="Tw Cen MT"/>
                <w:b/>
                <w:bCs/>
                <w:noProof/>
              </w:rPr>
              <w:t>07/02/2025</w:t>
            </w:r>
          </w:p>
        </w:tc>
        <w:tc>
          <w:tcPr>
            <w:tcW w:w="1460" w:type="dxa"/>
            <w:vMerge/>
          </w:tcPr>
          <w:p w14:paraId="51D57721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</w:tr>
      <w:tr w:rsidR="009201ED" w:rsidRPr="00B43854" w14:paraId="6FC48EA3" w14:textId="77777777" w:rsidTr="009201ED">
        <w:tc>
          <w:tcPr>
            <w:tcW w:w="1638" w:type="dxa"/>
          </w:tcPr>
          <w:p w14:paraId="36D34958" w14:textId="77777777" w:rsidR="009201ED" w:rsidRPr="00B43854" w:rsidRDefault="009201ED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869" w:type="dxa"/>
            <w:gridSpan w:val="2"/>
          </w:tcPr>
          <w:p w14:paraId="62B18943" w14:textId="77777777" w:rsidR="009201ED" w:rsidRPr="00B43854" w:rsidRDefault="009201ED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334" w:type="dxa"/>
          </w:tcPr>
          <w:p w14:paraId="4FEBB671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  <w:tc>
          <w:tcPr>
            <w:tcW w:w="1460" w:type="dxa"/>
            <w:vMerge/>
          </w:tcPr>
          <w:p w14:paraId="20C2E47F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</w:tr>
      <w:tr w:rsidR="009201ED" w:rsidRPr="005E08F2" w14:paraId="52BFD7A4" w14:textId="77777777" w:rsidTr="009201ED">
        <w:trPr>
          <w:trHeight w:val="407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62A0ED63" w14:textId="77777777" w:rsidR="009201ED" w:rsidRPr="005E08F2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Certified True and Correct by:</w:t>
            </w:r>
          </w:p>
        </w:tc>
      </w:tr>
      <w:tr w:rsidR="009201ED" w:rsidRPr="00B43854" w14:paraId="4D47D7AF" w14:textId="77777777" w:rsidTr="009201ED">
        <w:trPr>
          <w:trHeight w:val="3223"/>
        </w:trPr>
        <w:tc>
          <w:tcPr>
            <w:tcW w:w="4591" w:type="dxa"/>
            <w:gridSpan w:val="2"/>
            <w:shd w:val="clear" w:color="auto" w:fill="auto"/>
          </w:tcPr>
          <w:p w14:paraId="24C07EE7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07D132F9" w14:textId="77777777" w:rsidR="009201ED" w:rsidRPr="005E08F2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Proponents:</w:t>
            </w:r>
          </w:p>
          <w:p w14:paraId="7F9D1FC5" w14:textId="77777777" w:rsidR="009201ED" w:rsidRDefault="009201ED" w:rsidP="009201ED">
            <w:pPr>
              <w:rPr>
                <w:rFonts w:ascii="Tw Cen MT" w:hAnsi="Tw Cen MT"/>
                <w:b/>
              </w:rPr>
            </w:pPr>
          </w:p>
          <w:p w14:paraId="49D8B3F0" w14:textId="77777777" w:rsidR="009201ED" w:rsidRPr="00E119D7" w:rsidRDefault="009201ED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Khent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Gabrielle R. Catalo          _</w:t>
            </w:r>
          </w:p>
          <w:p w14:paraId="197BE345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40CA82D1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340960F8" w14:textId="77777777" w:rsidR="009201ED" w:rsidRPr="00E119D7" w:rsidRDefault="009201ED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Emmanuelle A. Gomez              _</w:t>
            </w:r>
          </w:p>
          <w:p w14:paraId="66D9EA26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50F8AEC3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6F554B73" w14:textId="77777777" w:rsidR="009201ED" w:rsidRPr="00E119D7" w:rsidRDefault="009201ED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Philip John B.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Cidro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   _</w:t>
            </w:r>
          </w:p>
          <w:p w14:paraId="363C6819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46726185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710" w:type="dxa"/>
            <w:gridSpan w:val="3"/>
            <w:shd w:val="clear" w:color="auto" w:fill="auto"/>
          </w:tcPr>
          <w:p w14:paraId="2D140E60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7578314B" w14:textId="77777777" w:rsidR="009201ED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Capstone Adviser:</w:t>
            </w:r>
          </w:p>
          <w:p w14:paraId="1F0801D5" w14:textId="77777777" w:rsidR="009201ED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113B1E53" w14:textId="77777777" w:rsidR="009201ED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240716BE" w14:textId="77777777" w:rsidR="009201ED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3F004087" w14:textId="77777777" w:rsidR="009201ED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07B85C27" w14:textId="77777777" w:rsidR="009201ED" w:rsidRPr="00E119D7" w:rsidRDefault="009201ED" w:rsidP="009201ED">
            <w:pPr>
              <w:jc w:val="center"/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Andy A.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Lapada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_</w:t>
            </w:r>
          </w:p>
          <w:p w14:paraId="46B4073B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03862BB8" w14:textId="77777777" w:rsidR="009201ED" w:rsidRPr="00B43854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</w:tr>
      <w:tr w:rsidR="009201ED" w14:paraId="0611C14D" w14:textId="77777777" w:rsidTr="009201ED">
        <w:trPr>
          <w:trHeight w:val="70"/>
        </w:trPr>
        <w:tc>
          <w:tcPr>
            <w:tcW w:w="4591" w:type="dxa"/>
            <w:gridSpan w:val="2"/>
            <w:shd w:val="clear" w:color="auto" w:fill="auto"/>
          </w:tcPr>
          <w:p w14:paraId="582A23FF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710" w:type="dxa"/>
            <w:gridSpan w:val="3"/>
            <w:shd w:val="clear" w:color="auto" w:fill="auto"/>
          </w:tcPr>
          <w:p w14:paraId="63B3DC27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</w:tr>
    </w:tbl>
    <w:p w14:paraId="6C5BE8F2" w14:textId="34574D5B" w:rsidR="009201ED" w:rsidRDefault="009201ED" w:rsidP="001103BF"/>
    <w:tbl>
      <w:tblPr>
        <w:tblpPr w:leftFromText="180" w:rightFromText="180" w:vertAnchor="page" w:horzAnchor="margin" w:tblpY="2356"/>
        <w:tblW w:w="10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3"/>
        <w:gridCol w:w="2750"/>
        <w:gridCol w:w="816"/>
        <w:gridCol w:w="3069"/>
        <w:gridCol w:w="1983"/>
      </w:tblGrid>
      <w:tr w:rsidR="009201ED" w:rsidRPr="00861AFC" w14:paraId="246B0915" w14:textId="77777777" w:rsidTr="009201ED">
        <w:trPr>
          <w:trHeight w:val="713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0738ADAA" w14:textId="77777777" w:rsidR="009201ED" w:rsidRPr="00861AFC" w:rsidRDefault="009201ED" w:rsidP="009201ED">
            <w:pPr>
              <w:jc w:val="center"/>
              <w:rPr>
                <w:rFonts w:ascii="Tw Cen MT" w:hAnsi="Tw Cen MT"/>
                <w:b/>
                <w:sz w:val="32"/>
              </w:rPr>
            </w:pPr>
            <w:r w:rsidRPr="00DD5F4A">
              <w:rPr>
                <w:rFonts w:ascii="Tw Cen MT" w:hAnsi="Tw Cen MT"/>
                <w:b/>
                <w:sz w:val="32"/>
              </w:rPr>
              <w:t>WEEKLY PROGRESS REPORT</w:t>
            </w:r>
          </w:p>
        </w:tc>
      </w:tr>
      <w:tr w:rsidR="009201ED" w:rsidRPr="005E08F2" w14:paraId="19EB227B" w14:textId="77777777" w:rsidTr="00102A76">
        <w:tc>
          <w:tcPr>
            <w:tcW w:w="5249" w:type="dxa"/>
            <w:gridSpan w:val="3"/>
            <w:shd w:val="clear" w:color="auto" w:fill="auto"/>
            <w:vAlign w:val="center"/>
          </w:tcPr>
          <w:p w14:paraId="3948388E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Capstone Title:  </w:t>
            </w:r>
          </w:p>
        </w:tc>
        <w:tc>
          <w:tcPr>
            <w:tcW w:w="5052" w:type="dxa"/>
            <w:gridSpan w:val="2"/>
            <w:shd w:val="clear" w:color="auto" w:fill="auto"/>
            <w:vAlign w:val="center"/>
          </w:tcPr>
          <w:p w14:paraId="22AE75D5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Web-Based Automated Research Approval and Submission</w:t>
            </w:r>
          </w:p>
        </w:tc>
      </w:tr>
      <w:tr w:rsidR="009201ED" w:rsidRPr="005E08F2" w14:paraId="0197E9FA" w14:textId="77777777" w:rsidTr="00102A76">
        <w:tc>
          <w:tcPr>
            <w:tcW w:w="5249" w:type="dxa"/>
            <w:gridSpan w:val="3"/>
            <w:shd w:val="clear" w:color="auto" w:fill="auto"/>
            <w:vAlign w:val="center"/>
          </w:tcPr>
          <w:p w14:paraId="6C9681B4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 Covered:</w:t>
            </w:r>
          </w:p>
        </w:tc>
        <w:tc>
          <w:tcPr>
            <w:tcW w:w="5052" w:type="dxa"/>
            <w:gridSpan w:val="2"/>
            <w:shd w:val="clear" w:color="auto" w:fill="auto"/>
            <w:vAlign w:val="center"/>
          </w:tcPr>
          <w:p w14:paraId="64FAB8FF" w14:textId="421A22D2" w:rsidR="009201ED" w:rsidRPr="005E08F2" w:rsidRDefault="002A2A26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July 3 –  July 9</w:t>
            </w:r>
            <w:r w:rsidR="009201ED">
              <w:rPr>
                <w:rFonts w:ascii="Tw Cen MT" w:hAnsi="Tw Cen MT"/>
                <w:b/>
                <w:sz w:val="26"/>
                <w:szCs w:val="26"/>
              </w:rPr>
              <w:t>, 2025</w:t>
            </w:r>
          </w:p>
        </w:tc>
      </w:tr>
      <w:tr w:rsidR="009201ED" w:rsidRPr="005E08F2" w14:paraId="22486581" w14:textId="77777777" w:rsidTr="00102A76">
        <w:tc>
          <w:tcPr>
            <w:tcW w:w="5249" w:type="dxa"/>
            <w:gridSpan w:val="3"/>
            <w:shd w:val="clear" w:color="auto" w:fill="auto"/>
            <w:vAlign w:val="center"/>
          </w:tcPr>
          <w:p w14:paraId="3BF7DF68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Adviser: </w:t>
            </w:r>
          </w:p>
        </w:tc>
        <w:tc>
          <w:tcPr>
            <w:tcW w:w="5052" w:type="dxa"/>
            <w:gridSpan w:val="2"/>
            <w:shd w:val="clear" w:color="auto" w:fill="auto"/>
            <w:vAlign w:val="center"/>
          </w:tcPr>
          <w:p w14:paraId="2F426C7B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Andy A. Lapada</w:t>
            </w:r>
          </w:p>
        </w:tc>
      </w:tr>
      <w:tr w:rsidR="009201ED" w:rsidRPr="005E08F2" w14:paraId="5F8A9988" w14:textId="77777777" w:rsidTr="00102A76">
        <w:tc>
          <w:tcPr>
            <w:tcW w:w="1683" w:type="dxa"/>
            <w:shd w:val="clear" w:color="auto" w:fill="F2F2F2" w:themeFill="background1" w:themeFillShade="F2"/>
            <w:vAlign w:val="center"/>
          </w:tcPr>
          <w:p w14:paraId="4E6ACFE4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3566" w:type="dxa"/>
            <w:gridSpan w:val="2"/>
            <w:shd w:val="clear" w:color="auto" w:fill="F2F2F2" w:themeFill="background1" w:themeFillShade="F2"/>
            <w:vAlign w:val="center"/>
          </w:tcPr>
          <w:p w14:paraId="72B64959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  <w:tc>
          <w:tcPr>
            <w:tcW w:w="3069" w:type="dxa"/>
            <w:shd w:val="clear" w:color="auto" w:fill="F2F2F2" w:themeFill="background1" w:themeFillShade="F2"/>
            <w:vAlign w:val="center"/>
          </w:tcPr>
          <w:p w14:paraId="5628CE45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1983" w:type="dxa"/>
            <w:shd w:val="clear" w:color="auto" w:fill="F2F2F2" w:themeFill="background1" w:themeFillShade="F2"/>
            <w:vAlign w:val="center"/>
          </w:tcPr>
          <w:p w14:paraId="767E1F7B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</w:tr>
      <w:tr w:rsidR="00102A76" w:rsidRPr="00B43854" w14:paraId="5A1E164D" w14:textId="77777777" w:rsidTr="00102A76">
        <w:tc>
          <w:tcPr>
            <w:tcW w:w="1683" w:type="dxa"/>
          </w:tcPr>
          <w:p w14:paraId="6330ED51" w14:textId="05D29A50" w:rsidR="00102A76" w:rsidRPr="00551265" w:rsidRDefault="00102A76" w:rsidP="00102A76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</w:rPr>
              <w:t>07/03/2025</w:t>
            </w:r>
          </w:p>
        </w:tc>
        <w:tc>
          <w:tcPr>
            <w:tcW w:w="3566" w:type="dxa"/>
            <w:gridSpan w:val="2"/>
          </w:tcPr>
          <w:p w14:paraId="670D2061" w14:textId="2F4E1901" w:rsidR="00102A76" w:rsidRPr="00551265" w:rsidRDefault="00102A76" w:rsidP="00102A76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  <w:lang w:val="en-PH"/>
              </w:rPr>
              <w:t>Adjustment on admin dashboard</w:t>
            </w:r>
          </w:p>
        </w:tc>
        <w:tc>
          <w:tcPr>
            <w:tcW w:w="3069" w:type="dxa"/>
          </w:tcPr>
          <w:p w14:paraId="7DA00EEA" w14:textId="474F712F" w:rsidR="00102A76" w:rsidRPr="00B43854" w:rsidRDefault="00102A76" w:rsidP="00102A76">
            <w:pPr>
              <w:rPr>
                <w:rFonts w:ascii="Tw Cen MT" w:hAnsi="Tw Cen MT"/>
              </w:rPr>
            </w:pPr>
            <w:r>
              <w:rPr>
                <w:rFonts w:ascii="Tw Cen MT" w:hAnsi="Tw Cen MT"/>
                <w:b/>
                <w:bCs/>
                <w:noProof/>
              </w:rPr>
              <w:t>07/09/2025</w:t>
            </w:r>
          </w:p>
        </w:tc>
        <w:tc>
          <w:tcPr>
            <w:tcW w:w="1983" w:type="dxa"/>
            <w:vMerge w:val="restart"/>
          </w:tcPr>
          <w:p w14:paraId="00691382" w14:textId="77777777" w:rsidR="00102A76" w:rsidRPr="00B43854" w:rsidRDefault="00102A76" w:rsidP="00102A76">
            <w:pPr>
              <w:rPr>
                <w:rFonts w:ascii="Tw Cen MT" w:hAnsi="Tw Cen MT"/>
              </w:rPr>
            </w:pPr>
          </w:p>
        </w:tc>
      </w:tr>
      <w:tr w:rsidR="00102A76" w:rsidRPr="00B43854" w14:paraId="13EC7AD5" w14:textId="77777777" w:rsidTr="00102A76">
        <w:tc>
          <w:tcPr>
            <w:tcW w:w="1683" w:type="dxa"/>
          </w:tcPr>
          <w:p w14:paraId="4F4A6B07" w14:textId="1D8A447E" w:rsidR="00102A76" w:rsidRPr="00B43854" w:rsidRDefault="00102A76" w:rsidP="00102A76">
            <w:pPr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07/03/2025</w:t>
            </w:r>
          </w:p>
        </w:tc>
        <w:tc>
          <w:tcPr>
            <w:tcW w:w="3566" w:type="dxa"/>
            <w:gridSpan w:val="2"/>
          </w:tcPr>
          <w:p w14:paraId="74F8D8B6" w14:textId="5B65FC08" w:rsidR="00102A76" w:rsidRPr="00B43854" w:rsidRDefault="00102A76" w:rsidP="00102A76">
            <w:pPr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Finished development of admin setting page</w:t>
            </w:r>
          </w:p>
        </w:tc>
        <w:tc>
          <w:tcPr>
            <w:tcW w:w="3069" w:type="dxa"/>
          </w:tcPr>
          <w:p w14:paraId="099EB0E9" w14:textId="65825A04" w:rsidR="00102A76" w:rsidRPr="00B43854" w:rsidRDefault="00102A76" w:rsidP="00102A76">
            <w:pPr>
              <w:rPr>
                <w:rFonts w:ascii="Tw Cen MT" w:hAnsi="Tw Cen MT"/>
              </w:rPr>
            </w:pPr>
            <w:r>
              <w:rPr>
                <w:rFonts w:ascii="Tw Cen MT" w:hAnsi="Tw Cen MT"/>
                <w:b/>
                <w:bCs/>
                <w:noProof/>
              </w:rPr>
              <w:t>07/09/2025</w:t>
            </w:r>
          </w:p>
        </w:tc>
        <w:tc>
          <w:tcPr>
            <w:tcW w:w="1983" w:type="dxa"/>
            <w:vMerge/>
          </w:tcPr>
          <w:p w14:paraId="27F5989D" w14:textId="77777777" w:rsidR="00102A76" w:rsidRPr="00B43854" w:rsidRDefault="00102A76" w:rsidP="00102A76">
            <w:pPr>
              <w:rPr>
                <w:rFonts w:ascii="Tw Cen MT" w:hAnsi="Tw Cen MT"/>
              </w:rPr>
            </w:pPr>
          </w:p>
        </w:tc>
      </w:tr>
      <w:tr w:rsidR="00102A76" w:rsidRPr="00B43854" w14:paraId="6FBB2EE5" w14:textId="77777777" w:rsidTr="00102A76">
        <w:tc>
          <w:tcPr>
            <w:tcW w:w="1683" w:type="dxa"/>
          </w:tcPr>
          <w:p w14:paraId="7230EEE7" w14:textId="77777777" w:rsidR="00102A76" w:rsidRPr="00B43854" w:rsidRDefault="00102A76" w:rsidP="00102A76">
            <w:pPr>
              <w:rPr>
                <w:rFonts w:ascii="Tw Cen MT" w:hAnsi="Tw Cen MT"/>
                <w:b/>
              </w:rPr>
            </w:pPr>
          </w:p>
        </w:tc>
        <w:tc>
          <w:tcPr>
            <w:tcW w:w="3566" w:type="dxa"/>
            <w:gridSpan w:val="2"/>
          </w:tcPr>
          <w:p w14:paraId="5A4A1697" w14:textId="77777777" w:rsidR="00102A76" w:rsidRPr="00B43854" w:rsidRDefault="00102A76" w:rsidP="00102A76">
            <w:pPr>
              <w:rPr>
                <w:rFonts w:ascii="Tw Cen MT" w:hAnsi="Tw Cen MT"/>
                <w:b/>
              </w:rPr>
            </w:pPr>
          </w:p>
        </w:tc>
        <w:tc>
          <w:tcPr>
            <w:tcW w:w="3069" w:type="dxa"/>
          </w:tcPr>
          <w:p w14:paraId="675196AA" w14:textId="77777777" w:rsidR="00102A76" w:rsidRPr="00B43854" w:rsidRDefault="00102A76" w:rsidP="00102A76">
            <w:pPr>
              <w:rPr>
                <w:rFonts w:ascii="Tw Cen MT" w:hAnsi="Tw Cen MT"/>
              </w:rPr>
            </w:pPr>
          </w:p>
        </w:tc>
        <w:tc>
          <w:tcPr>
            <w:tcW w:w="1983" w:type="dxa"/>
            <w:vMerge/>
          </w:tcPr>
          <w:p w14:paraId="400DE29B" w14:textId="77777777" w:rsidR="00102A76" w:rsidRPr="00B43854" w:rsidRDefault="00102A76" w:rsidP="00102A76">
            <w:pPr>
              <w:rPr>
                <w:rFonts w:ascii="Tw Cen MT" w:hAnsi="Tw Cen MT"/>
              </w:rPr>
            </w:pPr>
          </w:p>
        </w:tc>
      </w:tr>
      <w:tr w:rsidR="00102A76" w:rsidRPr="005E08F2" w14:paraId="3BF7F99E" w14:textId="77777777" w:rsidTr="009201ED">
        <w:trPr>
          <w:trHeight w:val="407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7B02F82E" w14:textId="77777777" w:rsidR="00102A76" w:rsidRPr="005E08F2" w:rsidRDefault="00102A76" w:rsidP="00102A76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Certified True and Correct by:</w:t>
            </w:r>
          </w:p>
        </w:tc>
      </w:tr>
      <w:tr w:rsidR="00102A76" w:rsidRPr="00B43854" w14:paraId="39852547" w14:textId="77777777" w:rsidTr="00102A76">
        <w:trPr>
          <w:trHeight w:val="3223"/>
        </w:trPr>
        <w:tc>
          <w:tcPr>
            <w:tcW w:w="4433" w:type="dxa"/>
            <w:gridSpan w:val="2"/>
            <w:shd w:val="clear" w:color="auto" w:fill="auto"/>
          </w:tcPr>
          <w:p w14:paraId="332FF472" w14:textId="77777777" w:rsidR="00102A76" w:rsidRDefault="00102A76" w:rsidP="00102A76">
            <w:pPr>
              <w:jc w:val="center"/>
              <w:rPr>
                <w:rFonts w:ascii="Tw Cen MT" w:hAnsi="Tw Cen MT"/>
                <w:b/>
              </w:rPr>
            </w:pPr>
          </w:p>
          <w:p w14:paraId="51C18F48" w14:textId="77777777" w:rsidR="00102A76" w:rsidRPr="005E08F2" w:rsidRDefault="00102A76" w:rsidP="00102A76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Proponents:</w:t>
            </w:r>
          </w:p>
          <w:p w14:paraId="09A29D25" w14:textId="77777777" w:rsidR="00102A76" w:rsidRDefault="00102A76" w:rsidP="00102A76">
            <w:pPr>
              <w:rPr>
                <w:rFonts w:ascii="Tw Cen MT" w:hAnsi="Tw Cen MT"/>
                <w:b/>
              </w:rPr>
            </w:pPr>
          </w:p>
          <w:p w14:paraId="3E733BB4" w14:textId="77777777" w:rsidR="00102A76" w:rsidRPr="00E119D7" w:rsidRDefault="00102A76" w:rsidP="00102A76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Khent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Gabrielle R. Catalo          _</w:t>
            </w:r>
          </w:p>
          <w:p w14:paraId="65C6491F" w14:textId="77777777" w:rsidR="00102A76" w:rsidRDefault="00102A76" w:rsidP="00102A76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02F01736" w14:textId="77777777" w:rsidR="00102A76" w:rsidRDefault="00102A76" w:rsidP="00102A76">
            <w:pPr>
              <w:jc w:val="center"/>
              <w:rPr>
                <w:rFonts w:ascii="Tw Cen MT" w:hAnsi="Tw Cen MT"/>
                <w:b/>
              </w:rPr>
            </w:pPr>
          </w:p>
          <w:p w14:paraId="4FB72A23" w14:textId="77777777" w:rsidR="00102A76" w:rsidRPr="00E119D7" w:rsidRDefault="00102A76" w:rsidP="00102A76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Emmanuelle A. Gomez              _</w:t>
            </w:r>
          </w:p>
          <w:p w14:paraId="40D87169" w14:textId="77777777" w:rsidR="00102A76" w:rsidRDefault="00102A76" w:rsidP="00102A76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4A839AD1" w14:textId="77777777" w:rsidR="00102A76" w:rsidRDefault="00102A76" w:rsidP="00102A76">
            <w:pPr>
              <w:jc w:val="center"/>
              <w:rPr>
                <w:rFonts w:ascii="Tw Cen MT" w:hAnsi="Tw Cen MT"/>
                <w:b/>
              </w:rPr>
            </w:pPr>
          </w:p>
          <w:p w14:paraId="35D71D51" w14:textId="77777777" w:rsidR="00102A76" w:rsidRPr="00E119D7" w:rsidRDefault="00102A76" w:rsidP="00102A76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Philip John B.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Cidro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   _</w:t>
            </w:r>
          </w:p>
          <w:p w14:paraId="188C7AA7" w14:textId="77777777" w:rsidR="00102A76" w:rsidRDefault="00102A76" w:rsidP="00102A76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604A246B" w14:textId="77777777" w:rsidR="00102A76" w:rsidRDefault="00102A76" w:rsidP="00102A76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868" w:type="dxa"/>
            <w:gridSpan w:val="3"/>
            <w:shd w:val="clear" w:color="auto" w:fill="auto"/>
          </w:tcPr>
          <w:p w14:paraId="17640F37" w14:textId="77777777" w:rsidR="00102A76" w:rsidRDefault="00102A76" w:rsidP="00102A76">
            <w:pPr>
              <w:jc w:val="center"/>
              <w:rPr>
                <w:rFonts w:ascii="Tw Cen MT" w:hAnsi="Tw Cen MT"/>
                <w:b/>
              </w:rPr>
            </w:pPr>
          </w:p>
          <w:p w14:paraId="74A86B7F" w14:textId="77777777" w:rsidR="00102A76" w:rsidRDefault="00102A76" w:rsidP="00102A76">
            <w:pPr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Capstone Adviser:</w:t>
            </w:r>
          </w:p>
          <w:p w14:paraId="7C30E204" w14:textId="77777777" w:rsidR="00102A76" w:rsidRDefault="00102A76" w:rsidP="00102A76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7A5BAF75" w14:textId="77777777" w:rsidR="00102A76" w:rsidRDefault="00102A76" w:rsidP="00102A76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2A670D06" w14:textId="77777777" w:rsidR="00102A76" w:rsidRDefault="00102A76" w:rsidP="00102A76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4E6B59D9" w14:textId="77777777" w:rsidR="00102A76" w:rsidRDefault="00102A76" w:rsidP="00102A76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0762BC4B" w14:textId="77777777" w:rsidR="00102A76" w:rsidRPr="00E119D7" w:rsidRDefault="00102A76" w:rsidP="00102A76">
            <w:pPr>
              <w:jc w:val="center"/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Andy A.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Lapada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_</w:t>
            </w:r>
          </w:p>
          <w:p w14:paraId="71DE3048" w14:textId="77777777" w:rsidR="00102A76" w:rsidRDefault="00102A76" w:rsidP="00102A76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73EF2C58" w14:textId="77777777" w:rsidR="00102A76" w:rsidRPr="00B43854" w:rsidRDefault="00102A76" w:rsidP="00102A76">
            <w:pPr>
              <w:jc w:val="center"/>
              <w:rPr>
                <w:rFonts w:ascii="Tw Cen MT" w:hAnsi="Tw Cen MT"/>
                <w:b/>
              </w:rPr>
            </w:pPr>
          </w:p>
        </w:tc>
      </w:tr>
      <w:tr w:rsidR="00102A76" w14:paraId="37670FB2" w14:textId="77777777" w:rsidTr="00102A76">
        <w:trPr>
          <w:trHeight w:val="70"/>
        </w:trPr>
        <w:tc>
          <w:tcPr>
            <w:tcW w:w="4433" w:type="dxa"/>
            <w:gridSpan w:val="2"/>
            <w:shd w:val="clear" w:color="auto" w:fill="auto"/>
          </w:tcPr>
          <w:p w14:paraId="43F3F1A1" w14:textId="77777777" w:rsidR="00102A76" w:rsidRDefault="00102A76" w:rsidP="00102A76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868" w:type="dxa"/>
            <w:gridSpan w:val="3"/>
            <w:shd w:val="clear" w:color="auto" w:fill="auto"/>
          </w:tcPr>
          <w:p w14:paraId="0089895B" w14:textId="77777777" w:rsidR="00102A76" w:rsidRDefault="00102A76" w:rsidP="00102A76">
            <w:pPr>
              <w:jc w:val="center"/>
              <w:rPr>
                <w:rFonts w:ascii="Tw Cen MT" w:hAnsi="Tw Cen MT"/>
                <w:b/>
              </w:rPr>
            </w:pPr>
          </w:p>
        </w:tc>
      </w:tr>
    </w:tbl>
    <w:p w14:paraId="03AC5816" w14:textId="14B8C34C" w:rsidR="00DE3346" w:rsidRDefault="00DE3346" w:rsidP="001103BF"/>
    <w:tbl>
      <w:tblPr>
        <w:tblpPr w:leftFromText="180" w:rightFromText="180" w:vertAnchor="page" w:horzAnchor="margin" w:tblpY="2356"/>
        <w:tblW w:w="10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3"/>
        <w:gridCol w:w="2750"/>
        <w:gridCol w:w="816"/>
        <w:gridCol w:w="3069"/>
        <w:gridCol w:w="1983"/>
      </w:tblGrid>
      <w:tr w:rsidR="009201ED" w:rsidRPr="00861AFC" w14:paraId="54C327AD" w14:textId="77777777" w:rsidTr="009201ED">
        <w:trPr>
          <w:trHeight w:val="713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29A5B2A5" w14:textId="77777777" w:rsidR="009201ED" w:rsidRPr="00861AFC" w:rsidRDefault="009201ED" w:rsidP="009201ED">
            <w:pPr>
              <w:jc w:val="center"/>
              <w:rPr>
                <w:rFonts w:ascii="Tw Cen MT" w:hAnsi="Tw Cen MT"/>
                <w:b/>
                <w:sz w:val="32"/>
              </w:rPr>
            </w:pPr>
            <w:r w:rsidRPr="00DD5F4A">
              <w:rPr>
                <w:rFonts w:ascii="Tw Cen MT" w:hAnsi="Tw Cen MT"/>
                <w:b/>
                <w:sz w:val="32"/>
              </w:rPr>
              <w:t>WEEKLY PROGRESS REPORT</w:t>
            </w:r>
          </w:p>
        </w:tc>
      </w:tr>
      <w:tr w:rsidR="009201ED" w:rsidRPr="005E08F2" w14:paraId="052944B2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5DD5F97A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Capstone Title:  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74D0B128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Web-Based Automated Research Approval and Submission</w:t>
            </w:r>
          </w:p>
        </w:tc>
      </w:tr>
      <w:tr w:rsidR="009201ED" w:rsidRPr="005E08F2" w14:paraId="275B8D1B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1B3D0934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 Covered: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0F96CDA3" w14:textId="5F86D077" w:rsidR="009201ED" w:rsidRPr="005E08F2" w:rsidRDefault="00102A76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July 10 –  July 16</w:t>
            </w:r>
            <w:r w:rsidR="009201ED">
              <w:rPr>
                <w:rFonts w:ascii="Tw Cen MT" w:hAnsi="Tw Cen MT"/>
                <w:b/>
                <w:sz w:val="26"/>
                <w:szCs w:val="26"/>
              </w:rPr>
              <w:t>, 2025</w:t>
            </w:r>
          </w:p>
        </w:tc>
      </w:tr>
      <w:tr w:rsidR="009201ED" w:rsidRPr="005E08F2" w14:paraId="79D7E210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7E4102B2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Adviser: 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1F116838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Andy A. Lapada</w:t>
            </w:r>
          </w:p>
        </w:tc>
      </w:tr>
      <w:tr w:rsidR="009201ED" w:rsidRPr="005E08F2" w14:paraId="214C399D" w14:textId="77777777" w:rsidTr="009201ED">
        <w:tc>
          <w:tcPr>
            <w:tcW w:w="1638" w:type="dxa"/>
            <w:shd w:val="clear" w:color="auto" w:fill="F2F2F2" w:themeFill="background1" w:themeFillShade="F2"/>
            <w:vAlign w:val="center"/>
          </w:tcPr>
          <w:p w14:paraId="6A088914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3869" w:type="dxa"/>
            <w:gridSpan w:val="2"/>
            <w:shd w:val="clear" w:color="auto" w:fill="F2F2F2" w:themeFill="background1" w:themeFillShade="F2"/>
            <w:vAlign w:val="center"/>
          </w:tcPr>
          <w:p w14:paraId="647FBB7A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  <w:tc>
          <w:tcPr>
            <w:tcW w:w="3334" w:type="dxa"/>
            <w:shd w:val="clear" w:color="auto" w:fill="F2F2F2" w:themeFill="background1" w:themeFillShade="F2"/>
            <w:vAlign w:val="center"/>
          </w:tcPr>
          <w:p w14:paraId="134810CA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1460" w:type="dxa"/>
            <w:shd w:val="clear" w:color="auto" w:fill="F2F2F2" w:themeFill="background1" w:themeFillShade="F2"/>
            <w:vAlign w:val="center"/>
          </w:tcPr>
          <w:p w14:paraId="4EB8C436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</w:tr>
      <w:tr w:rsidR="009201ED" w:rsidRPr="00B43854" w14:paraId="5A56DC27" w14:textId="77777777" w:rsidTr="009201ED">
        <w:tc>
          <w:tcPr>
            <w:tcW w:w="1638" w:type="dxa"/>
          </w:tcPr>
          <w:p w14:paraId="044B0864" w14:textId="60DDB688" w:rsidR="009201ED" w:rsidRPr="00551265" w:rsidRDefault="00DE3346" w:rsidP="009201ED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</w:rPr>
              <w:t>07/10</w:t>
            </w:r>
            <w:r w:rsidR="009201ED">
              <w:rPr>
                <w:rFonts w:ascii="Tw Cen MT" w:hAnsi="Tw Cen MT"/>
                <w:b/>
                <w:bCs/>
                <w:noProof/>
              </w:rPr>
              <w:t>/2025</w:t>
            </w:r>
          </w:p>
        </w:tc>
        <w:tc>
          <w:tcPr>
            <w:tcW w:w="3869" w:type="dxa"/>
            <w:gridSpan w:val="2"/>
          </w:tcPr>
          <w:p w14:paraId="4D8D9B53" w14:textId="5B4A47EC" w:rsidR="009201ED" w:rsidRPr="00551265" w:rsidRDefault="009201ED" w:rsidP="00DE3346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  <w:lang w:val="en-PH"/>
              </w:rPr>
              <w:t xml:space="preserve">Finished </w:t>
            </w:r>
            <w:r w:rsidR="00DE3346">
              <w:rPr>
                <w:rFonts w:ascii="Tw Cen MT" w:hAnsi="Tw Cen MT"/>
                <w:b/>
                <w:bCs/>
                <w:noProof/>
                <w:lang w:val="en-PH"/>
              </w:rPr>
              <w:t>the development of panelist dashboard page</w:t>
            </w:r>
          </w:p>
        </w:tc>
        <w:tc>
          <w:tcPr>
            <w:tcW w:w="3334" w:type="dxa"/>
          </w:tcPr>
          <w:p w14:paraId="4C8CA56E" w14:textId="32247788" w:rsidR="009201ED" w:rsidRPr="00B43854" w:rsidRDefault="00DE3346" w:rsidP="009201ED">
            <w:pPr>
              <w:rPr>
                <w:rFonts w:ascii="Tw Cen MT" w:hAnsi="Tw Cen MT"/>
              </w:rPr>
            </w:pPr>
            <w:r>
              <w:rPr>
                <w:rFonts w:ascii="Tw Cen MT" w:hAnsi="Tw Cen MT"/>
                <w:b/>
                <w:bCs/>
                <w:noProof/>
              </w:rPr>
              <w:t>07/16</w:t>
            </w:r>
            <w:r w:rsidR="00102A76">
              <w:rPr>
                <w:rFonts w:ascii="Tw Cen MT" w:hAnsi="Tw Cen MT"/>
                <w:b/>
                <w:bCs/>
                <w:noProof/>
              </w:rPr>
              <w:t>/2025</w:t>
            </w:r>
          </w:p>
        </w:tc>
        <w:tc>
          <w:tcPr>
            <w:tcW w:w="1460" w:type="dxa"/>
            <w:vMerge w:val="restart"/>
          </w:tcPr>
          <w:p w14:paraId="4AB3447A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</w:tr>
      <w:tr w:rsidR="009201ED" w:rsidRPr="00B43854" w14:paraId="5DD93D7A" w14:textId="77777777" w:rsidTr="009201ED">
        <w:tc>
          <w:tcPr>
            <w:tcW w:w="1638" w:type="dxa"/>
          </w:tcPr>
          <w:p w14:paraId="5148AA38" w14:textId="715349AE" w:rsidR="009201ED" w:rsidRPr="00B43854" w:rsidRDefault="00DE3346" w:rsidP="009201ED">
            <w:pPr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  <w:bCs/>
                <w:noProof/>
              </w:rPr>
              <w:t>07/10/2025</w:t>
            </w:r>
          </w:p>
        </w:tc>
        <w:tc>
          <w:tcPr>
            <w:tcW w:w="3869" w:type="dxa"/>
            <w:gridSpan w:val="2"/>
          </w:tcPr>
          <w:p w14:paraId="6BB70F51" w14:textId="1BCD4A28" w:rsidR="009201ED" w:rsidRPr="00B43854" w:rsidRDefault="00DE3346" w:rsidP="00DE3346">
            <w:pPr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  <w:bCs/>
                <w:noProof/>
                <w:lang w:val="en-PH"/>
              </w:rPr>
              <w:t>Finished the development of panelist review title page</w:t>
            </w:r>
          </w:p>
        </w:tc>
        <w:tc>
          <w:tcPr>
            <w:tcW w:w="3334" w:type="dxa"/>
          </w:tcPr>
          <w:p w14:paraId="68D3829F" w14:textId="360AEC2D" w:rsidR="009201ED" w:rsidRPr="00B43854" w:rsidRDefault="00DE3346" w:rsidP="009201ED">
            <w:pPr>
              <w:rPr>
                <w:rFonts w:ascii="Tw Cen MT" w:hAnsi="Tw Cen MT"/>
              </w:rPr>
            </w:pPr>
            <w:r>
              <w:rPr>
                <w:rFonts w:ascii="Tw Cen MT" w:hAnsi="Tw Cen MT"/>
                <w:b/>
                <w:bCs/>
                <w:noProof/>
              </w:rPr>
              <w:t>07/16/2025</w:t>
            </w:r>
          </w:p>
        </w:tc>
        <w:tc>
          <w:tcPr>
            <w:tcW w:w="1460" w:type="dxa"/>
            <w:vMerge/>
          </w:tcPr>
          <w:p w14:paraId="1546F2B1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</w:tr>
      <w:tr w:rsidR="009201ED" w:rsidRPr="00B43854" w14:paraId="0EEDDD26" w14:textId="77777777" w:rsidTr="009201ED">
        <w:tc>
          <w:tcPr>
            <w:tcW w:w="1638" w:type="dxa"/>
          </w:tcPr>
          <w:p w14:paraId="72184E9A" w14:textId="77777777" w:rsidR="009201ED" w:rsidRPr="00B43854" w:rsidRDefault="009201ED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869" w:type="dxa"/>
            <w:gridSpan w:val="2"/>
          </w:tcPr>
          <w:p w14:paraId="298C6F9E" w14:textId="77777777" w:rsidR="009201ED" w:rsidRPr="00B43854" w:rsidRDefault="009201ED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334" w:type="dxa"/>
          </w:tcPr>
          <w:p w14:paraId="0BA2DC0A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  <w:tc>
          <w:tcPr>
            <w:tcW w:w="1460" w:type="dxa"/>
            <w:vMerge/>
          </w:tcPr>
          <w:p w14:paraId="01E024BB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</w:tr>
      <w:tr w:rsidR="009201ED" w:rsidRPr="005E08F2" w14:paraId="634B4D5B" w14:textId="77777777" w:rsidTr="009201ED">
        <w:trPr>
          <w:trHeight w:val="407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5649ABA9" w14:textId="77777777" w:rsidR="009201ED" w:rsidRPr="005E08F2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Certified True and Correct by:</w:t>
            </w:r>
          </w:p>
        </w:tc>
      </w:tr>
      <w:tr w:rsidR="009201ED" w:rsidRPr="00B43854" w14:paraId="2A7D5EDE" w14:textId="77777777" w:rsidTr="009201ED">
        <w:trPr>
          <w:trHeight w:val="3223"/>
        </w:trPr>
        <w:tc>
          <w:tcPr>
            <w:tcW w:w="4591" w:type="dxa"/>
            <w:gridSpan w:val="2"/>
            <w:shd w:val="clear" w:color="auto" w:fill="auto"/>
          </w:tcPr>
          <w:p w14:paraId="5AE38987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661FE857" w14:textId="77777777" w:rsidR="009201ED" w:rsidRPr="005E08F2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Proponents:</w:t>
            </w:r>
          </w:p>
          <w:p w14:paraId="71214BD0" w14:textId="77777777" w:rsidR="009201ED" w:rsidRDefault="009201ED" w:rsidP="009201ED">
            <w:pPr>
              <w:rPr>
                <w:rFonts w:ascii="Tw Cen MT" w:hAnsi="Tw Cen MT"/>
                <w:b/>
              </w:rPr>
            </w:pPr>
          </w:p>
          <w:p w14:paraId="25664E38" w14:textId="77777777" w:rsidR="009201ED" w:rsidRPr="00E119D7" w:rsidRDefault="009201ED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Khent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Gabrielle R. Catalo          _</w:t>
            </w:r>
          </w:p>
          <w:p w14:paraId="60D3844C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2D873C2A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381BE7F5" w14:textId="77777777" w:rsidR="009201ED" w:rsidRPr="00E119D7" w:rsidRDefault="009201ED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Emmanuelle A. Gomez              _</w:t>
            </w:r>
          </w:p>
          <w:p w14:paraId="219E6D89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55DCD7D7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1451405B" w14:textId="77777777" w:rsidR="009201ED" w:rsidRPr="00E119D7" w:rsidRDefault="009201ED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Philip John B.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Cidro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   _</w:t>
            </w:r>
          </w:p>
          <w:p w14:paraId="0C1E9018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0B8AA291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710" w:type="dxa"/>
            <w:gridSpan w:val="3"/>
            <w:shd w:val="clear" w:color="auto" w:fill="auto"/>
          </w:tcPr>
          <w:p w14:paraId="608B50D7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5BA942D6" w14:textId="77777777" w:rsidR="009201ED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Capstone Adviser:</w:t>
            </w:r>
          </w:p>
          <w:p w14:paraId="0775F9D1" w14:textId="77777777" w:rsidR="009201ED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53FD73E2" w14:textId="77777777" w:rsidR="009201ED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3D537E57" w14:textId="77777777" w:rsidR="009201ED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4722B642" w14:textId="77777777" w:rsidR="009201ED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19B6D5F9" w14:textId="77777777" w:rsidR="009201ED" w:rsidRPr="00E119D7" w:rsidRDefault="009201ED" w:rsidP="009201ED">
            <w:pPr>
              <w:jc w:val="center"/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Andy A.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Lapada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_</w:t>
            </w:r>
          </w:p>
          <w:p w14:paraId="163B7CB0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032B2D81" w14:textId="77777777" w:rsidR="009201ED" w:rsidRPr="00B43854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</w:tr>
      <w:tr w:rsidR="009201ED" w14:paraId="03FD3BE9" w14:textId="77777777" w:rsidTr="009201ED">
        <w:trPr>
          <w:trHeight w:val="70"/>
        </w:trPr>
        <w:tc>
          <w:tcPr>
            <w:tcW w:w="4591" w:type="dxa"/>
            <w:gridSpan w:val="2"/>
            <w:shd w:val="clear" w:color="auto" w:fill="auto"/>
          </w:tcPr>
          <w:p w14:paraId="26AD3C8D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710" w:type="dxa"/>
            <w:gridSpan w:val="3"/>
            <w:shd w:val="clear" w:color="auto" w:fill="auto"/>
          </w:tcPr>
          <w:p w14:paraId="5EF8A5CB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</w:tr>
    </w:tbl>
    <w:p w14:paraId="266284E3" w14:textId="165D26B0" w:rsidR="009201ED" w:rsidRDefault="009201ED" w:rsidP="001103BF"/>
    <w:tbl>
      <w:tblPr>
        <w:tblpPr w:leftFromText="180" w:rightFromText="180" w:vertAnchor="page" w:horzAnchor="margin" w:tblpY="2356"/>
        <w:tblW w:w="10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3"/>
        <w:gridCol w:w="2750"/>
        <w:gridCol w:w="816"/>
        <w:gridCol w:w="3069"/>
        <w:gridCol w:w="1983"/>
      </w:tblGrid>
      <w:tr w:rsidR="009201ED" w:rsidRPr="00861AFC" w14:paraId="529687DC" w14:textId="77777777" w:rsidTr="009201ED">
        <w:trPr>
          <w:trHeight w:val="713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472E343B" w14:textId="77777777" w:rsidR="009201ED" w:rsidRPr="00861AFC" w:rsidRDefault="009201ED" w:rsidP="009201ED">
            <w:pPr>
              <w:jc w:val="center"/>
              <w:rPr>
                <w:rFonts w:ascii="Tw Cen MT" w:hAnsi="Tw Cen MT"/>
                <w:b/>
                <w:sz w:val="32"/>
              </w:rPr>
            </w:pPr>
            <w:r w:rsidRPr="00DD5F4A">
              <w:rPr>
                <w:rFonts w:ascii="Tw Cen MT" w:hAnsi="Tw Cen MT"/>
                <w:b/>
                <w:sz w:val="32"/>
              </w:rPr>
              <w:t>WEEKLY PROGRESS REPORT</w:t>
            </w:r>
          </w:p>
        </w:tc>
      </w:tr>
      <w:tr w:rsidR="009201ED" w:rsidRPr="005E08F2" w14:paraId="1A12C1D3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73E6E73F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Capstone Title:  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7C426467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Web-Based Automated Research Approval and Submission</w:t>
            </w:r>
          </w:p>
        </w:tc>
      </w:tr>
      <w:tr w:rsidR="009201ED" w:rsidRPr="005E08F2" w14:paraId="508B2ABB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5CA27F9C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 Covered: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61067A35" w14:textId="1A5234AB" w:rsidR="009201ED" w:rsidRPr="005E08F2" w:rsidRDefault="00DE3346" w:rsidP="00DE3346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July 17</w:t>
            </w:r>
            <w:r w:rsidR="009201ED">
              <w:rPr>
                <w:rFonts w:ascii="Tw Cen MT" w:hAnsi="Tw Cen MT"/>
                <w:b/>
                <w:sz w:val="26"/>
                <w:szCs w:val="26"/>
              </w:rPr>
              <w:t xml:space="preserve"> –  </w:t>
            </w:r>
            <w:r>
              <w:rPr>
                <w:rFonts w:ascii="Tw Cen MT" w:hAnsi="Tw Cen MT"/>
                <w:b/>
                <w:sz w:val="26"/>
                <w:szCs w:val="26"/>
              </w:rPr>
              <w:t>July</w:t>
            </w:r>
            <w:r w:rsidR="009201ED">
              <w:rPr>
                <w:rFonts w:ascii="Tw Cen MT" w:hAnsi="Tw Cen MT"/>
                <w:b/>
                <w:sz w:val="26"/>
                <w:szCs w:val="26"/>
              </w:rPr>
              <w:t xml:space="preserve"> 23, 2025</w:t>
            </w:r>
          </w:p>
        </w:tc>
      </w:tr>
      <w:tr w:rsidR="009201ED" w:rsidRPr="005E08F2" w14:paraId="0AA891FA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05F31BDB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Adviser: 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5A8064D1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Andy A. Lapada</w:t>
            </w:r>
          </w:p>
        </w:tc>
      </w:tr>
      <w:tr w:rsidR="009201ED" w:rsidRPr="005E08F2" w14:paraId="4D7A8F98" w14:textId="77777777" w:rsidTr="009201ED">
        <w:tc>
          <w:tcPr>
            <w:tcW w:w="1638" w:type="dxa"/>
            <w:shd w:val="clear" w:color="auto" w:fill="F2F2F2" w:themeFill="background1" w:themeFillShade="F2"/>
            <w:vAlign w:val="center"/>
          </w:tcPr>
          <w:p w14:paraId="7FF4D472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3869" w:type="dxa"/>
            <w:gridSpan w:val="2"/>
            <w:shd w:val="clear" w:color="auto" w:fill="F2F2F2" w:themeFill="background1" w:themeFillShade="F2"/>
            <w:vAlign w:val="center"/>
          </w:tcPr>
          <w:p w14:paraId="6E871531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  <w:tc>
          <w:tcPr>
            <w:tcW w:w="3334" w:type="dxa"/>
            <w:shd w:val="clear" w:color="auto" w:fill="F2F2F2" w:themeFill="background1" w:themeFillShade="F2"/>
            <w:vAlign w:val="center"/>
          </w:tcPr>
          <w:p w14:paraId="4F44FBB3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1460" w:type="dxa"/>
            <w:shd w:val="clear" w:color="auto" w:fill="F2F2F2" w:themeFill="background1" w:themeFillShade="F2"/>
            <w:vAlign w:val="center"/>
          </w:tcPr>
          <w:p w14:paraId="2478E875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</w:tr>
      <w:tr w:rsidR="009201ED" w:rsidRPr="00B43854" w14:paraId="5638FADF" w14:textId="77777777" w:rsidTr="009201ED">
        <w:tc>
          <w:tcPr>
            <w:tcW w:w="1638" w:type="dxa"/>
          </w:tcPr>
          <w:p w14:paraId="71E391CF" w14:textId="18A05EE2" w:rsidR="009201ED" w:rsidRPr="00551265" w:rsidRDefault="00DE3346" w:rsidP="009201ED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</w:rPr>
              <w:t>0</w:t>
            </w:r>
            <w:r w:rsidR="00581A0C">
              <w:rPr>
                <w:rFonts w:ascii="Tw Cen MT" w:hAnsi="Tw Cen MT"/>
                <w:b/>
                <w:bCs/>
                <w:noProof/>
              </w:rPr>
              <w:t>7/17</w:t>
            </w:r>
            <w:r w:rsidR="009201ED">
              <w:rPr>
                <w:rFonts w:ascii="Tw Cen MT" w:hAnsi="Tw Cen MT"/>
                <w:b/>
                <w:bCs/>
                <w:noProof/>
              </w:rPr>
              <w:t>/2025</w:t>
            </w:r>
          </w:p>
        </w:tc>
        <w:tc>
          <w:tcPr>
            <w:tcW w:w="3869" w:type="dxa"/>
            <w:gridSpan w:val="2"/>
          </w:tcPr>
          <w:p w14:paraId="425D9900" w14:textId="364F2C24" w:rsidR="009201ED" w:rsidRPr="00551265" w:rsidRDefault="009201ED" w:rsidP="00581A0C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  <w:lang w:val="en-PH"/>
              </w:rPr>
              <w:t xml:space="preserve">Finished the </w:t>
            </w:r>
            <w:r w:rsidR="00581A0C">
              <w:rPr>
                <w:rFonts w:ascii="Tw Cen MT" w:hAnsi="Tw Cen MT"/>
                <w:b/>
                <w:bCs/>
                <w:noProof/>
                <w:lang w:val="en-PH"/>
              </w:rPr>
              <w:t xml:space="preserve">development of panelist thesis discussion page </w:t>
            </w:r>
          </w:p>
        </w:tc>
        <w:tc>
          <w:tcPr>
            <w:tcW w:w="3334" w:type="dxa"/>
          </w:tcPr>
          <w:p w14:paraId="1BC376EF" w14:textId="52AABC34" w:rsidR="009201ED" w:rsidRPr="00B43854" w:rsidRDefault="00581A0C" w:rsidP="009201ED">
            <w:pPr>
              <w:rPr>
                <w:rFonts w:ascii="Tw Cen MT" w:hAnsi="Tw Cen MT"/>
              </w:rPr>
            </w:pPr>
            <w:r>
              <w:rPr>
                <w:rFonts w:ascii="Tw Cen MT" w:hAnsi="Tw Cen MT"/>
                <w:b/>
                <w:bCs/>
                <w:noProof/>
              </w:rPr>
              <w:t>07</w:t>
            </w:r>
            <w:r w:rsidR="009201ED">
              <w:rPr>
                <w:rFonts w:ascii="Tw Cen MT" w:hAnsi="Tw Cen MT"/>
                <w:b/>
                <w:bCs/>
                <w:noProof/>
              </w:rPr>
              <w:t>/23/2025</w:t>
            </w:r>
          </w:p>
        </w:tc>
        <w:tc>
          <w:tcPr>
            <w:tcW w:w="1460" w:type="dxa"/>
            <w:vMerge w:val="restart"/>
          </w:tcPr>
          <w:p w14:paraId="34B671D0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</w:tr>
      <w:tr w:rsidR="009201ED" w:rsidRPr="00B43854" w14:paraId="754991BC" w14:textId="77777777" w:rsidTr="009201ED">
        <w:tc>
          <w:tcPr>
            <w:tcW w:w="1638" w:type="dxa"/>
          </w:tcPr>
          <w:p w14:paraId="62FD33B2" w14:textId="77777777" w:rsidR="009201ED" w:rsidRPr="00B43854" w:rsidRDefault="009201ED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869" w:type="dxa"/>
            <w:gridSpan w:val="2"/>
          </w:tcPr>
          <w:p w14:paraId="26B52914" w14:textId="77777777" w:rsidR="009201ED" w:rsidRPr="00B43854" w:rsidRDefault="009201ED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334" w:type="dxa"/>
          </w:tcPr>
          <w:p w14:paraId="0EF5AFF2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  <w:tc>
          <w:tcPr>
            <w:tcW w:w="1460" w:type="dxa"/>
            <w:vMerge/>
          </w:tcPr>
          <w:p w14:paraId="026B9BED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</w:tr>
      <w:tr w:rsidR="009201ED" w:rsidRPr="00B43854" w14:paraId="54349E67" w14:textId="77777777" w:rsidTr="009201ED">
        <w:tc>
          <w:tcPr>
            <w:tcW w:w="1638" w:type="dxa"/>
          </w:tcPr>
          <w:p w14:paraId="2268D3CF" w14:textId="77777777" w:rsidR="009201ED" w:rsidRPr="00B43854" w:rsidRDefault="009201ED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869" w:type="dxa"/>
            <w:gridSpan w:val="2"/>
          </w:tcPr>
          <w:p w14:paraId="2A927601" w14:textId="77777777" w:rsidR="009201ED" w:rsidRPr="00B43854" w:rsidRDefault="009201ED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334" w:type="dxa"/>
          </w:tcPr>
          <w:p w14:paraId="4FC5DAFB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  <w:tc>
          <w:tcPr>
            <w:tcW w:w="1460" w:type="dxa"/>
            <w:vMerge/>
          </w:tcPr>
          <w:p w14:paraId="746EA81F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</w:tr>
      <w:tr w:rsidR="009201ED" w:rsidRPr="005E08F2" w14:paraId="00C73608" w14:textId="77777777" w:rsidTr="009201ED">
        <w:trPr>
          <w:trHeight w:val="407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01ADBA0D" w14:textId="77777777" w:rsidR="009201ED" w:rsidRPr="005E08F2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Certified True and Correct by:</w:t>
            </w:r>
          </w:p>
        </w:tc>
      </w:tr>
      <w:tr w:rsidR="009201ED" w:rsidRPr="00B43854" w14:paraId="233C9D84" w14:textId="77777777" w:rsidTr="009201ED">
        <w:trPr>
          <w:trHeight w:val="3223"/>
        </w:trPr>
        <w:tc>
          <w:tcPr>
            <w:tcW w:w="4591" w:type="dxa"/>
            <w:gridSpan w:val="2"/>
            <w:shd w:val="clear" w:color="auto" w:fill="auto"/>
          </w:tcPr>
          <w:p w14:paraId="757071F3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75D06C15" w14:textId="77777777" w:rsidR="009201ED" w:rsidRPr="005E08F2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Proponents:</w:t>
            </w:r>
          </w:p>
          <w:p w14:paraId="57CF558B" w14:textId="77777777" w:rsidR="009201ED" w:rsidRDefault="009201ED" w:rsidP="009201ED">
            <w:pPr>
              <w:rPr>
                <w:rFonts w:ascii="Tw Cen MT" w:hAnsi="Tw Cen MT"/>
                <w:b/>
              </w:rPr>
            </w:pPr>
          </w:p>
          <w:p w14:paraId="48118F56" w14:textId="77777777" w:rsidR="009201ED" w:rsidRPr="00E119D7" w:rsidRDefault="009201ED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Khent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Gabrielle R. Catalo          _</w:t>
            </w:r>
          </w:p>
          <w:p w14:paraId="64B4A7EA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019A9567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22623848" w14:textId="77777777" w:rsidR="009201ED" w:rsidRPr="00E119D7" w:rsidRDefault="009201ED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Emmanuelle A. Gomez              _</w:t>
            </w:r>
          </w:p>
          <w:p w14:paraId="2D15EDE9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3D54DB20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7B6723CA" w14:textId="77777777" w:rsidR="009201ED" w:rsidRPr="00E119D7" w:rsidRDefault="009201ED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Philip John B.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Cidro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   _</w:t>
            </w:r>
          </w:p>
          <w:p w14:paraId="3ED4F7B7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0B3000B9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710" w:type="dxa"/>
            <w:gridSpan w:val="3"/>
            <w:shd w:val="clear" w:color="auto" w:fill="auto"/>
          </w:tcPr>
          <w:p w14:paraId="4B98797F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3379D122" w14:textId="77777777" w:rsidR="009201ED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Capstone Adviser:</w:t>
            </w:r>
          </w:p>
          <w:p w14:paraId="6358D094" w14:textId="77777777" w:rsidR="009201ED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6146A5B1" w14:textId="77777777" w:rsidR="009201ED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6E4F4EAA" w14:textId="77777777" w:rsidR="009201ED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7389C804" w14:textId="77777777" w:rsidR="009201ED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07CB2FD4" w14:textId="77777777" w:rsidR="009201ED" w:rsidRPr="00E119D7" w:rsidRDefault="009201ED" w:rsidP="009201ED">
            <w:pPr>
              <w:jc w:val="center"/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Andy A.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Lapada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_</w:t>
            </w:r>
          </w:p>
          <w:p w14:paraId="18F67A8F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42C88FAC" w14:textId="77777777" w:rsidR="009201ED" w:rsidRPr="00B43854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</w:tr>
      <w:tr w:rsidR="009201ED" w14:paraId="6B688FCC" w14:textId="77777777" w:rsidTr="009201ED">
        <w:trPr>
          <w:trHeight w:val="70"/>
        </w:trPr>
        <w:tc>
          <w:tcPr>
            <w:tcW w:w="4591" w:type="dxa"/>
            <w:gridSpan w:val="2"/>
            <w:shd w:val="clear" w:color="auto" w:fill="auto"/>
          </w:tcPr>
          <w:p w14:paraId="6773973C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710" w:type="dxa"/>
            <w:gridSpan w:val="3"/>
            <w:shd w:val="clear" w:color="auto" w:fill="auto"/>
          </w:tcPr>
          <w:p w14:paraId="587DC12C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</w:tr>
    </w:tbl>
    <w:p w14:paraId="245ED833" w14:textId="7568515A" w:rsidR="009201ED" w:rsidRDefault="009201ED" w:rsidP="001103BF"/>
    <w:tbl>
      <w:tblPr>
        <w:tblpPr w:leftFromText="180" w:rightFromText="180" w:vertAnchor="page" w:horzAnchor="margin" w:tblpY="2356"/>
        <w:tblW w:w="10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3"/>
        <w:gridCol w:w="2750"/>
        <w:gridCol w:w="816"/>
        <w:gridCol w:w="3069"/>
        <w:gridCol w:w="1983"/>
      </w:tblGrid>
      <w:tr w:rsidR="009201ED" w:rsidRPr="00861AFC" w14:paraId="3B62043B" w14:textId="77777777" w:rsidTr="009201ED">
        <w:trPr>
          <w:trHeight w:val="713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6CF2D854" w14:textId="77777777" w:rsidR="009201ED" w:rsidRPr="00861AFC" w:rsidRDefault="009201ED" w:rsidP="009201ED">
            <w:pPr>
              <w:jc w:val="center"/>
              <w:rPr>
                <w:rFonts w:ascii="Tw Cen MT" w:hAnsi="Tw Cen MT"/>
                <w:b/>
                <w:sz w:val="32"/>
              </w:rPr>
            </w:pPr>
            <w:r w:rsidRPr="00DD5F4A">
              <w:rPr>
                <w:rFonts w:ascii="Tw Cen MT" w:hAnsi="Tw Cen MT"/>
                <w:b/>
                <w:sz w:val="32"/>
              </w:rPr>
              <w:t>WEEKLY PROGRESS REPORT</w:t>
            </w:r>
          </w:p>
        </w:tc>
      </w:tr>
      <w:tr w:rsidR="009201ED" w:rsidRPr="005E08F2" w14:paraId="7CC9D2B2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3A490CB2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Capstone Title:  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1F78EA86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Web-Based Automated Research Approval and Submission</w:t>
            </w:r>
          </w:p>
        </w:tc>
      </w:tr>
      <w:tr w:rsidR="009201ED" w:rsidRPr="005E08F2" w14:paraId="6301257F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65A4E375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 Covered: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01B6F5D2" w14:textId="32DBCF9B" w:rsidR="009201ED" w:rsidRPr="005E08F2" w:rsidRDefault="00581A0C" w:rsidP="00581A0C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July 24 –  July 30</w:t>
            </w:r>
            <w:r w:rsidR="009201ED">
              <w:rPr>
                <w:rFonts w:ascii="Tw Cen MT" w:hAnsi="Tw Cen MT"/>
                <w:b/>
                <w:sz w:val="26"/>
                <w:szCs w:val="26"/>
              </w:rPr>
              <w:t>, 2025</w:t>
            </w:r>
          </w:p>
        </w:tc>
      </w:tr>
      <w:tr w:rsidR="009201ED" w:rsidRPr="005E08F2" w14:paraId="0940500F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3E08596C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Adviser: 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615B5E5F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Andy A. Lapada</w:t>
            </w:r>
          </w:p>
        </w:tc>
      </w:tr>
      <w:tr w:rsidR="009201ED" w:rsidRPr="005E08F2" w14:paraId="5DD32104" w14:textId="77777777" w:rsidTr="009201ED">
        <w:tc>
          <w:tcPr>
            <w:tcW w:w="1638" w:type="dxa"/>
            <w:shd w:val="clear" w:color="auto" w:fill="F2F2F2" w:themeFill="background1" w:themeFillShade="F2"/>
            <w:vAlign w:val="center"/>
          </w:tcPr>
          <w:p w14:paraId="034C185C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3869" w:type="dxa"/>
            <w:gridSpan w:val="2"/>
            <w:shd w:val="clear" w:color="auto" w:fill="F2F2F2" w:themeFill="background1" w:themeFillShade="F2"/>
            <w:vAlign w:val="center"/>
          </w:tcPr>
          <w:p w14:paraId="194F2AC9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  <w:tc>
          <w:tcPr>
            <w:tcW w:w="3334" w:type="dxa"/>
            <w:shd w:val="clear" w:color="auto" w:fill="F2F2F2" w:themeFill="background1" w:themeFillShade="F2"/>
            <w:vAlign w:val="center"/>
          </w:tcPr>
          <w:p w14:paraId="0D291EB1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1460" w:type="dxa"/>
            <w:shd w:val="clear" w:color="auto" w:fill="F2F2F2" w:themeFill="background1" w:themeFillShade="F2"/>
            <w:vAlign w:val="center"/>
          </w:tcPr>
          <w:p w14:paraId="7D8B2338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</w:tr>
      <w:tr w:rsidR="009201ED" w:rsidRPr="00B43854" w14:paraId="2C5859C9" w14:textId="77777777" w:rsidTr="009201ED">
        <w:tc>
          <w:tcPr>
            <w:tcW w:w="1638" w:type="dxa"/>
          </w:tcPr>
          <w:p w14:paraId="07A67218" w14:textId="1E9B26AB" w:rsidR="009201ED" w:rsidRPr="00551265" w:rsidRDefault="00581A0C" w:rsidP="009201ED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</w:rPr>
              <w:t>07/24</w:t>
            </w:r>
            <w:r w:rsidR="009201ED">
              <w:rPr>
                <w:rFonts w:ascii="Tw Cen MT" w:hAnsi="Tw Cen MT"/>
                <w:b/>
                <w:bCs/>
                <w:noProof/>
              </w:rPr>
              <w:t>/2025</w:t>
            </w:r>
          </w:p>
        </w:tc>
        <w:tc>
          <w:tcPr>
            <w:tcW w:w="3869" w:type="dxa"/>
            <w:gridSpan w:val="2"/>
          </w:tcPr>
          <w:p w14:paraId="1773BBD1" w14:textId="79B42D8C" w:rsidR="009201ED" w:rsidRPr="00551265" w:rsidRDefault="009201ED" w:rsidP="00581A0C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  <w:lang w:val="en-PH"/>
              </w:rPr>
              <w:t xml:space="preserve">Finished the </w:t>
            </w:r>
            <w:r w:rsidR="00581A0C">
              <w:rPr>
                <w:rFonts w:ascii="Tw Cen MT" w:hAnsi="Tw Cen MT"/>
                <w:b/>
                <w:bCs/>
                <w:noProof/>
                <w:lang w:val="en-PH"/>
              </w:rPr>
              <w:t>development of adviser dashboard page</w:t>
            </w:r>
          </w:p>
        </w:tc>
        <w:tc>
          <w:tcPr>
            <w:tcW w:w="3334" w:type="dxa"/>
          </w:tcPr>
          <w:p w14:paraId="4DF90423" w14:textId="40097092" w:rsidR="009201ED" w:rsidRPr="00B43854" w:rsidRDefault="00581A0C" w:rsidP="009201ED">
            <w:pPr>
              <w:rPr>
                <w:rFonts w:ascii="Tw Cen MT" w:hAnsi="Tw Cen MT"/>
              </w:rPr>
            </w:pPr>
            <w:r>
              <w:rPr>
                <w:rFonts w:ascii="Tw Cen MT" w:hAnsi="Tw Cen MT"/>
                <w:b/>
                <w:bCs/>
                <w:noProof/>
              </w:rPr>
              <w:t>07/30</w:t>
            </w:r>
            <w:r w:rsidR="009201ED">
              <w:rPr>
                <w:rFonts w:ascii="Tw Cen MT" w:hAnsi="Tw Cen MT"/>
                <w:b/>
                <w:bCs/>
                <w:noProof/>
              </w:rPr>
              <w:t>/2025</w:t>
            </w:r>
          </w:p>
        </w:tc>
        <w:tc>
          <w:tcPr>
            <w:tcW w:w="1460" w:type="dxa"/>
            <w:vMerge w:val="restart"/>
          </w:tcPr>
          <w:p w14:paraId="652089EE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</w:tr>
      <w:tr w:rsidR="009201ED" w:rsidRPr="00B43854" w14:paraId="5823DCB5" w14:textId="77777777" w:rsidTr="009201ED">
        <w:tc>
          <w:tcPr>
            <w:tcW w:w="1638" w:type="dxa"/>
          </w:tcPr>
          <w:p w14:paraId="54794431" w14:textId="7AD5F1BE" w:rsidR="009201ED" w:rsidRPr="00B43854" w:rsidRDefault="00581A0C" w:rsidP="009201ED">
            <w:pPr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  <w:bCs/>
                <w:noProof/>
              </w:rPr>
              <w:t>07/24/2025</w:t>
            </w:r>
          </w:p>
        </w:tc>
        <w:tc>
          <w:tcPr>
            <w:tcW w:w="3869" w:type="dxa"/>
            <w:gridSpan w:val="2"/>
          </w:tcPr>
          <w:p w14:paraId="4B39F347" w14:textId="46514666" w:rsidR="009201ED" w:rsidRPr="00B43854" w:rsidRDefault="00581A0C" w:rsidP="00581A0C">
            <w:pPr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  <w:bCs/>
                <w:noProof/>
                <w:lang w:val="en-PH"/>
              </w:rPr>
              <w:t>Finished the development of adviser review title page</w:t>
            </w:r>
          </w:p>
        </w:tc>
        <w:tc>
          <w:tcPr>
            <w:tcW w:w="3334" w:type="dxa"/>
          </w:tcPr>
          <w:p w14:paraId="0936BEB7" w14:textId="1858F27B" w:rsidR="009201ED" w:rsidRPr="00B43854" w:rsidRDefault="00691307" w:rsidP="009201ED">
            <w:pPr>
              <w:rPr>
                <w:rFonts w:ascii="Tw Cen MT" w:hAnsi="Tw Cen MT"/>
              </w:rPr>
            </w:pPr>
            <w:r>
              <w:rPr>
                <w:rFonts w:ascii="Tw Cen MT" w:hAnsi="Tw Cen MT"/>
                <w:b/>
                <w:bCs/>
                <w:noProof/>
              </w:rPr>
              <w:t>07/30/2025</w:t>
            </w:r>
          </w:p>
        </w:tc>
        <w:tc>
          <w:tcPr>
            <w:tcW w:w="1460" w:type="dxa"/>
            <w:vMerge/>
          </w:tcPr>
          <w:p w14:paraId="143F36BE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</w:tr>
      <w:tr w:rsidR="009201ED" w:rsidRPr="00B43854" w14:paraId="1B45EFC6" w14:textId="77777777" w:rsidTr="009201ED">
        <w:tc>
          <w:tcPr>
            <w:tcW w:w="1638" w:type="dxa"/>
          </w:tcPr>
          <w:p w14:paraId="72D6E2BE" w14:textId="77777777" w:rsidR="009201ED" w:rsidRPr="00B43854" w:rsidRDefault="009201ED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869" w:type="dxa"/>
            <w:gridSpan w:val="2"/>
          </w:tcPr>
          <w:p w14:paraId="38C58ECE" w14:textId="77777777" w:rsidR="009201ED" w:rsidRPr="00B43854" w:rsidRDefault="009201ED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334" w:type="dxa"/>
          </w:tcPr>
          <w:p w14:paraId="0E045160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  <w:tc>
          <w:tcPr>
            <w:tcW w:w="1460" w:type="dxa"/>
            <w:vMerge/>
          </w:tcPr>
          <w:p w14:paraId="56B28FDD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</w:tr>
      <w:tr w:rsidR="009201ED" w:rsidRPr="005E08F2" w14:paraId="203E6E39" w14:textId="77777777" w:rsidTr="009201ED">
        <w:trPr>
          <w:trHeight w:val="407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650C3447" w14:textId="77777777" w:rsidR="009201ED" w:rsidRPr="005E08F2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Certified True and Correct by:</w:t>
            </w:r>
          </w:p>
        </w:tc>
      </w:tr>
      <w:tr w:rsidR="009201ED" w:rsidRPr="00B43854" w14:paraId="3E7DF57A" w14:textId="77777777" w:rsidTr="009201ED">
        <w:trPr>
          <w:trHeight w:val="3223"/>
        </w:trPr>
        <w:tc>
          <w:tcPr>
            <w:tcW w:w="4591" w:type="dxa"/>
            <w:gridSpan w:val="2"/>
            <w:shd w:val="clear" w:color="auto" w:fill="auto"/>
          </w:tcPr>
          <w:p w14:paraId="16173FCD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14F74CB4" w14:textId="77777777" w:rsidR="009201ED" w:rsidRPr="005E08F2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Proponents:</w:t>
            </w:r>
          </w:p>
          <w:p w14:paraId="6E4655D4" w14:textId="77777777" w:rsidR="009201ED" w:rsidRDefault="009201ED" w:rsidP="009201ED">
            <w:pPr>
              <w:rPr>
                <w:rFonts w:ascii="Tw Cen MT" w:hAnsi="Tw Cen MT"/>
                <w:b/>
              </w:rPr>
            </w:pPr>
          </w:p>
          <w:p w14:paraId="1B5787F3" w14:textId="77777777" w:rsidR="009201ED" w:rsidRPr="00E119D7" w:rsidRDefault="009201ED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Khent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Gabrielle R. Catalo          _</w:t>
            </w:r>
          </w:p>
          <w:p w14:paraId="08073858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18092AE3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32BF12AB" w14:textId="77777777" w:rsidR="009201ED" w:rsidRPr="00E119D7" w:rsidRDefault="009201ED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Emmanuelle A. Gomez              _</w:t>
            </w:r>
          </w:p>
          <w:p w14:paraId="673BF98B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02E13805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152EC839" w14:textId="77777777" w:rsidR="009201ED" w:rsidRPr="00E119D7" w:rsidRDefault="009201ED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Philip John B.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Cidro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   _</w:t>
            </w:r>
          </w:p>
          <w:p w14:paraId="3EC3F339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7E56AB3E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710" w:type="dxa"/>
            <w:gridSpan w:val="3"/>
            <w:shd w:val="clear" w:color="auto" w:fill="auto"/>
          </w:tcPr>
          <w:p w14:paraId="5DF46C0C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04E1F263" w14:textId="77777777" w:rsidR="009201ED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Capstone Adviser:</w:t>
            </w:r>
          </w:p>
          <w:p w14:paraId="6B1C7443" w14:textId="77777777" w:rsidR="009201ED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3DA5264D" w14:textId="77777777" w:rsidR="009201ED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03BB2A79" w14:textId="77777777" w:rsidR="009201ED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3E5916E9" w14:textId="77777777" w:rsidR="009201ED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7AD0AFE6" w14:textId="77777777" w:rsidR="009201ED" w:rsidRPr="00E119D7" w:rsidRDefault="009201ED" w:rsidP="009201ED">
            <w:pPr>
              <w:jc w:val="center"/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Andy A.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Lapada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_</w:t>
            </w:r>
          </w:p>
          <w:p w14:paraId="32F900CB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15A03780" w14:textId="77777777" w:rsidR="009201ED" w:rsidRPr="00B43854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</w:tr>
      <w:tr w:rsidR="009201ED" w14:paraId="73CE4EC9" w14:textId="77777777" w:rsidTr="009201ED">
        <w:trPr>
          <w:trHeight w:val="70"/>
        </w:trPr>
        <w:tc>
          <w:tcPr>
            <w:tcW w:w="4591" w:type="dxa"/>
            <w:gridSpan w:val="2"/>
            <w:shd w:val="clear" w:color="auto" w:fill="auto"/>
          </w:tcPr>
          <w:p w14:paraId="013F2A35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710" w:type="dxa"/>
            <w:gridSpan w:val="3"/>
            <w:shd w:val="clear" w:color="auto" w:fill="auto"/>
          </w:tcPr>
          <w:p w14:paraId="6F42E168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</w:tr>
    </w:tbl>
    <w:p w14:paraId="4E7222E3" w14:textId="12A9F61A" w:rsidR="009201ED" w:rsidRDefault="009201ED" w:rsidP="001103BF"/>
    <w:tbl>
      <w:tblPr>
        <w:tblpPr w:leftFromText="180" w:rightFromText="180" w:vertAnchor="page" w:horzAnchor="margin" w:tblpY="2356"/>
        <w:tblW w:w="10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3"/>
        <w:gridCol w:w="2750"/>
        <w:gridCol w:w="816"/>
        <w:gridCol w:w="3069"/>
        <w:gridCol w:w="1983"/>
      </w:tblGrid>
      <w:tr w:rsidR="009201ED" w:rsidRPr="00861AFC" w14:paraId="7B533412" w14:textId="77777777" w:rsidTr="009201ED">
        <w:trPr>
          <w:trHeight w:val="713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2BE7EBF1" w14:textId="77777777" w:rsidR="009201ED" w:rsidRPr="00861AFC" w:rsidRDefault="009201ED" w:rsidP="009201ED">
            <w:pPr>
              <w:jc w:val="center"/>
              <w:rPr>
                <w:rFonts w:ascii="Tw Cen MT" w:hAnsi="Tw Cen MT"/>
                <w:b/>
                <w:sz w:val="32"/>
              </w:rPr>
            </w:pPr>
            <w:r w:rsidRPr="00DD5F4A">
              <w:rPr>
                <w:rFonts w:ascii="Tw Cen MT" w:hAnsi="Tw Cen MT"/>
                <w:b/>
                <w:sz w:val="32"/>
              </w:rPr>
              <w:t>WEEKLY PROGRESS REPORT</w:t>
            </w:r>
          </w:p>
        </w:tc>
      </w:tr>
      <w:tr w:rsidR="009201ED" w:rsidRPr="005E08F2" w14:paraId="58308EAF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4201873B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Capstone Title:  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4FADC377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Web-Based Automated Research Approval and Submission</w:t>
            </w:r>
          </w:p>
        </w:tc>
      </w:tr>
      <w:tr w:rsidR="009201ED" w:rsidRPr="005E08F2" w14:paraId="4BFBF145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59DEC356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 Covered: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51F8AC6F" w14:textId="1047215A" w:rsidR="009201ED" w:rsidRPr="005E08F2" w:rsidRDefault="00691307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July 31 –  August 6</w:t>
            </w:r>
            <w:r w:rsidR="009201ED">
              <w:rPr>
                <w:rFonts w:ascii="Tw Cen MT" w:hAnsi="Tw Cen MT"/>
                <w:b/>
                <w:sz w:val="26"/>
                <w:szCs w:val="26"/>
              </w:rPr>
              <w:t>, 2025</w:t>
            </w:r>
          </w:p>
        </w:tc>
      </w:tr>
      <w:tr w:rsidR="009201ED" w:rsidRPr="005E08F2" w14:paraId="7F2B11C3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1B63C0D5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Adviser: 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5CE959E8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Andy A. Lapada</w:t>
            </w:r>
          </w:p>
        </w:tc>
      </w:tr>
      <w:tr w:rsidR="009201ED" w:rsidRPr="005E08F2" w14:paraId="6F6901B7" w14:textId="77777777" w:rsidTr="009201ED">
        <w:tc>
          <w:tcPr>
            <w:tcW w:w="1638" w:type="dxa"/>
            <w:shd w:val="clear" w:color="auto" w:fill="F2F2F2" w:themeFill="background1" w:themeFillShade="F2"/>
            <w:vAlign w:val="center"/>
          </w:tcPr>
          <w:p w14:paraId="3255690A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3869" w:type="dxa"/>
            <w:gridSpan w:val="2"/>
            <w:shd w:val="clear" w:color="auto" w:fill="F2F2F2" w:themeFill="background1" w:themeFillShade="F2"/>
            <w:vAlign w:val="center"/>
          </w:tcPr>
          <w:p w14:paraId="11AB8093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  <w:tc>
          <w:tcPr>
            <w:tcW w:w="3334" w:type="dxa"/>
            <w:shd w:val="clear" w:color="auto" w:fill="F2F2F2" w:themeFill="background1" w:themeFillShade="F2"/>
            <w:vAlign w:val="center"/>
          </w:tcPr>
          <w:p w14:paraId="7B703601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1460" w:type="dxa"/>
            <w:shd w:val="clear" w:color="auto" w:fill="F2F2F2" w:themeFill="background1" w:themeFillShade="F2"/>
            <w:vAlign w:val="center"/>
          </w:tcPr>
          <w:p w14:paraId="1AD4C3D2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</w:tr>
      <w:tr w:rsidR="009201ED" w:rsidRPr="00B43854" w14:paraId="4F3BCBC4" w14:textId="77777777" w:rsidTr="009201ED">
        <w:tc>
          <w:tcPr>
            <w:tcW w:w="1638" w:type="dxa"/>
          </w:tcPr>
          <w:p w14:paraId="2A73ACB0" w14:textId="4C7E23F5" w:rsidR="009201ED" w:rsidRPr="00551265" w:rsidRDefault="00691307" w:rsidP="009201ED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</w:rPr>
              <w:t>07/31</w:t>
            </w:r>
            <w:r w:rsidR="009201ED">
              <w:rPr>
                <w:rFonts w:ascii="Tw Cen MT" w:hAnsi="Tw Cen MT"/>
                <w:b/>
                <w:bCs/>
                <w:noProof/>
              </w:rPr>
              <w:t>/2025</w:t>
            </w:r>
          </w:p>
        </w:tc>
        <w:tc>
          <w:tcPr>
            <w:tcW w:w="3869" w:type="dxa"/>
            <w:gridSpan w:val="2"/>
          </w:tcPr>
          <w:p w14:paraId="32B4A24C" w14:textId="18376244" w:rsidR="009201ED" w:rsidRPr="00551265" w:rsidRDefault="009201ED" w:rsidP="00691307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  <w:lang w:val="en-PH"/>
              </w:rPr>
              <w:t xml:space="preserve">Finished the </w:t>
            </w:r>
            <w:r w:rsidR="006B5998">
              <w:rPr>
                <w:rFonts w:ascii="Tw Cen MT" w:hAnsi="Tw Cen MT"/>
                <w:b/>
                <w:bCs/>
                <w:noProof/>
                <w:lang w:val="en-PH"/>
              </w:rPr>
              <w:t>development of adviser review chapter page</w:t>
            </w:r>
          </w:p>
        </w:tc>
        <w:tc>
          <w:tcPr>
            <w:tcW w:w="3334" w:type="dxa"/>
          </w:tcPr>
          <w:p w14:paraId="56C30697" w14:textId="3B2D12C0" w:rsidR="009201ED" w:rsidRPr="00B43854" w:rsidRDefault="00691307" w:rsidP="009201ED">
            <w:pPr>
              <w:rPr>
                <w:rFonts w:ascii="Tw Cen MT" w:hAnsi="Tw Cen MT"/>
              </w:rPr>
            </w:pPr>
            <w:r>
              <w:rPr>
                <w:rFonts w:ascii="Tw Cen MT" w:hAnsi="Tw Cen MT"/>
                <w:b/>
                <w:bCs/>
                <w:noProof/>
              </w:rPr>
              <w:t>08/06</w:t>
            </w:r>
            <w:r w:rsidR="009201ED">
              <w:rPr>
                <w:rFonts w:ascii="Tw Cen MT" w:hAnsi="Tw Cen MT"/>
                <w:b/>
                <w:bCs/>
                <w:noProof/>
              </w:rPr>
              <w:t>/2025</w:t>
            </w:r>
          </w:p>
        </w:tc>
        <w:tc>
          <w:tcPr>
            <w:tcW w:w="1460" w:type="dxa"/>
            <w:vMerge w:val="restart"/>
          </w:tcPr>
          <w:p w14:paraId="12E0A58D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</w:tr>
      <w:tr w:rsidR="009201ED" w:rsidRPr="00B43854" w14:paraId="57E69B24" w14:textId="77777777" w:rsidTr="009201ED">
        <w:tc>
          <w:tcPr>
            <w:tcW w:w="1638" w:type="dxa"/>
          </w:tcPr>
          <w:p w14:paraId="44050B39" w14:textId="71235542" w:rsidR="009201ED" w:rsidRPr="00B43854" w:rsidRDefault="00801119" w:rsidP="009201ED">
            <w:pPr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  <w:bCs/>
                <w:noProof/>
              </w:rPr>
              <w:t>07/31/2025</w:t>
            </w:r>
          </w:p>
        </w:tc>
        <w:tc>
          <w:tcPr>
            <w:tcW w:w="3869" w:type="dxa"/>
            <w:gridSpan w:val="2"/>
          </w:tcPr>
          <w:p w14:paraId="108C6E90" w14:textId="3F32B7D0" w:rsidR="009201ED" w:rsidRPr="00B43854" w:rsidRDefault="006B5998" w:rsidP="006B5998">
            <w:pPr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  <w:bCs/>
                <w:noProof/>
                <w:lang w:val="en-PH"/>
              </w:rPr>
              <w:t>Finished the development of thesis discussion page</w:t>
            </w:r>
          </w:p>
        </w:tc>
        <w:tc>
          <w:tcPr>
            <w:tcW w:w="3334" w:type="dxa"/>
          </w:tcPr>
          <w:p w14:paraId="767A5084" w14:textId="75BDF318" w:rsidR="009201ED" w:rsidRPr="00B43854" w:rsidRDefault="00801119" w:rsidP="009201ED">
            <w:pPr>
              <w:rPr>
                <w:rFonts w:ascii="Tw Cen MT" w:hAnsi="Tw Cen MT"/>
              </w:rPr>
            </w:pPr>
            <w:r>
              <w:rPr>
                <w:rFonts w:ascii="Tw Cen MT" w:hAnsi="Tw Cen MT"/>
                <w:b/>
                <w:bCs/>
                <w:noProof/>
              </w:rPr>
              <w:t>08/06/2025</w:t>
            </w:r>
          </w:p>
        </w:tc>
        <w:tc>
          <w:tcPr>
            <w:tcW w:w="1460" w:type="dxa"/>
            <w:vMerge/>
          </w:tcPr>
          <w:p w14:paraId="4D6FDFB9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</w:tr>
      <w:tr w:rsidR="009201ED" w:rsidRPr="00B43854" w14:paraId="575773C0" w14:textId="77777777" w:rsidTr="009201ED">
        <w:tc>
          <w:tcPr>
            <w:tcW w:w="1638" w:type="dxa"/>
          </w:tcPr>
          <w:p w14:paraId="44DA933D" w14:textId="77777777" w:rsidR="009201ED" w:rsidRPr="00B43854" w:rsidRDefault="009201ED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869" w:type="dxa"/>
            <w:gridSpan w:val="2"/>
          </w:tcPr>
          <w:p w14:paraId="104F58DD" w14:textId="77777777" w:rsidR="009201ED" w:rsidRPr="00B43854" w:rsidRDefault="009201ED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334" w:type="dxa"/>
          </w:tcPr>
          <w:p w14:paraId="4F10D79F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  <w:tc>
          <w:tcPr>
            <w:tcW w:w="1460" w:type="dxa"/>
            <w:vMerge/>
          </w:tcPr>
          <w:p w14:paraId="542CD796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</w:tr>
      <w:tr w:rsidR="009201ED" w:rsidRPr="005E08F2" w14:paraId="1A521F2A" w14:textId="77777777" w:rsidTr="009201ED">
        <w:trPr>
          <w:trHeight w:val="407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510079EB" w14:textId="77777777" w:rsidR="009201ED" w:rsidRPr="005E08F2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Certified True and Correct by:</w:t>
            </w:r>
          </w:p>
        </w:tc>
      </w:tr>
      <w:tr w:rsidR="009201ED" w:rsidRPr="00B43854" w14:paraId="5E53E7A2" w14:textId="77777777" w:rsidTr="009201ED">
        <w:trPr>
          <w:trHeight w:val="3223"/>
        </w:trPr>
        <w:tc>
          <w:tcPr>
            <w:tcW w:w="4591" w:type="dxa"/>
            <w:gridSpan w:val="2"/>
            <w:shd w:val="clear" w:color="auto" w:fill="auto"/>
          </w:tcPr>
          <w:p w14:paraId="5B824C39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30B308DD" w14:textId="77777777" w:rsidR="009201ED" w:rsidRPr="005E08F2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Proponents:</w:t>
            </w:r>
          </w:p>
          <w:p w14:paraId="5F67DE2D" w14:textId="77777777" w:rsidR="009201ED" w:rsidRDefault="009201ED" w:rsidP="009201ED">
            <w:pPr>
              <w:rPr>
                <w:rFonts w:ascii="Tw Cen MT" w:hAnsi="Tw Cen MT"/>
                <w:b/>
              </w:rPr>
            </w:pPr>
          </w:p>
          <w:p w14:paraId="2EC340A9" w14:textId="77777777" w:rsidR="009201ED" w:rsidRPr="00E119D7" w:rsidRDefault="009201ED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Khent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Gabrielle R. Catalo          _</w:t>
            </w:r>
          </w:p>
          <w:p w14:paraId="139464D8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3EED76F4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36F9493B" w14:textId="77777777" w:rsidR="009201ED" w:rsidRPr="00E119D7" w:rsidRDefault="009201ED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Emmanuelle A. Gomez              _</w:t>
            </w:r>
          </w:p>
          <w:p w14:paraId="147B2711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5396675B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4C07E008" w14:textId="77777777" w:rsidR="009201ED" w:rsidRPr="00E119D7" w:rsidRDefault="009201ED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Philip John B.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Cidro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   _</w:t>
            </w:r>
          </w:p>
          <w:p w14:paraId="652A61CE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25F6FFF1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710" w:type="dxa"/>
            <w:gridSpan w:val="3"/>
            <w:shd w:val="clear" w:color="auto" w:fill="auto"/>
          </w:tcPr>
          <w:p w14:paraId="0FC58DCE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28DDD5BA" w14:textId="77777777" w:rsidR="009201ED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Capstone Adviser:</w:t>
            </w:r>
          </w:p>
          <w:p w14:paraId="615D1BC2" w14:textId="77777777" w:rsidR="009201ED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4BFEBD7D" w14:textId="77777777" w:rsidR="009201ED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06B8405A" w14:textId="77777777" w:rsidR="009201ED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65896B4C" w14:textId="77777777" w:rsidR="009201ED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63E6420F" w14:textId="77777777" w:rsidR="009201ED" w:rsidRPr="00E119D7" w:rsidRDefault="009201ED" w:rsidP="009201ED">
            <w:pPr>
              <w:jc w:val="center"/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Andy A.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Lapada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_</w:t>
            </w:r>
          </w:p>
          <w:p w14:paraId="13813888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5F626F47" w14:textId="77777777" w:rsidR="009201ED" w:rsidRPr="00B43854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</w:tr>
      <w:tr w:rsidR="009201ED" w14:paraId="2AD90D04" w14:textId="77777777" w:rsidTr="009201ED">
        <w:trPr>
          <w:trHeight w:val="70"/>
        </w:trPr>
        <w:tc>
          <w:tcPr>
            <w:tcW w:w="4591" w:type="dxa"/>
            <w:gridSpan w:val="2"/>
            <w:shd w:val="clear" w:color="auto" w:fill="auto"/>
          </w:tcPr>
          <w:p w14:paraId="53EA20D2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710" w:type="dxa"/>
            <w:gridSpan w:val="3"/>
            <w:shd w:val="clear" w:color="auto" w:fill="auto"/>
          </w:tcPr>
          <w:p w14:paraId="57F9F280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</w:tr>
    </w:tbl>
    <w:p w14:paraId="00E94F43" w14:textId="41A549E3" w:rsidR="009201ED" w:rsidRDefault="009201ED" w:rsidP="001103BF"/>
    <w:tbl>
      <w:tblPr>
        <w:tblpPr w:leftFromText="180" w:rightFromText="180" w:vertAnchor="page" w:horzAnchor="margin" w:tblpY="2356"/>
        <w:tblW w:w="10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3"/>
        <w:gridCol w:w="2750"/>
        <w:gridCol w:w="816"/>
        <w:gridCol w:w="3069"/>
        <w:gridCol w:w="1983"/>
      </w:tblGrid>
      <w:tr w:rsidR="009201ED" w:rsidRPr="00861AFC" w14:paraId="05B0D5D8" w14:textId="77777777" w:rsidTr="009201ED">
        <w:trPr>
          <w:trHeight w:val="713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568349BE" w14:textId="77777777" w:rsidR="009201ED" w:rsidRPr="00861AFC" w:rsidRDefault="009201ED" w:rsidP="009201ED">
            <w:pPr>
              <w:jc w:val="center"/>
              <w:rPr>
                <w:rFonts w:ascii="Tw Cen MT" w:hAnsi="Tw Cen MT"/>
                <w:b/>
                <w:sz w:val="32"/>
              </w:rPr>
            </w:pPr>
            <w:r w:rsidRPr="00DD5F4A">
              <w:rPr>
                <w:rFonts w:ascii="Tw Cen MT" w:hAnsi="Tw Cen MT"/>
                <w:b/>
                <w:sz w:val="32"/>
              </w:rPr>
              <w:t>WEEKLY PROGRESS REPORT</w:t>
            </w:r>
          </w:p>
        </w:tc>
      </w:tr>
      <w:tr w:rsidR="009201ED" w:rsidRPr="005E08F2" w14:paraId="0960A598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6C086E72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Capstone Title:  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1A820759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Web-Based Automated Research Approval and Submission</w:t>
            </w:r>
          </w:p>
        </w:tc>
      </w:tr>
      <w:tr w:rsidR="009201ED" w:rsidRPr="005E08F2" w14:paraId="36B50910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5BBD7DE7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 Covered: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0F93DDEA" w14:textId="76F1913E" w:rsidR="009201ED" w:rsidRPr="005E08F2" w:rsidRDefault="006B5998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August 7 –  August 1</w:t>
            </w:r>
            <w:r w:rsidR="009201ED">
              <w:rPr>
                <w:rFonts w:ascii="Tw Cen MT" w:hAnsi="Tw Cen MT"/>
                <w:b/>
                <w:sz w:val="26"/>
                <w:szCs w:val="26"/>
              </w:rPr>
              <w:t>3, 2025</w:t>
            </w:r>
          </w:p>
        </w:tc>
      </w:tr>
      <w:tr w:rsidR="009201ED" w:rsidRPr="005E08F2" w14:paraId="04DCE310" w14:textId="77777777" w:rsidTr="009201ED">
        <w:tc>
          <w:tcPr>
            <w:tcW w:w="5507" w:type="dxa"/>
            <w:gridSpan w:val="3"/>
            <w:shd w:val="clear" w:color="auto" w:fill="auto"/>
            <w:vAlign w:val="center"/>
          </w:tcPr>
          <w:p w14:paraId="5A298759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Adviser: 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063A47B0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Andy A. Lapada</w:t>
            </w:r>
          </w:p>
        </w:tc>
      </w:tr>
      <w:tr w:rsidR="009201ED" w:rsidRPr="005E08F2" w14:paraId="3001A914" w14:textId="77777777" w:rsidTr="009201ED">
        <w:tc>
          <w:tcPr>
            <w:tcW w:w="1638" w:type="dxa"/>
            <w:shd w:val="clear" w:color="auto" w:fill="F2F2F2" w:themeFill="background1" w:themeFillShade="F2"/>
            <w:vAlign w:val="center"/>
          </w:tcPr>
          <w:p w14:paraId="28FF922A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3869" w:type="dxa"/>
            <w:gridSpan w:val="2"/>
            <w:shd w:val="clear" w:color="auto" w:fill="F2F2F2" w:themeFill="background1" w:themeFillShade="F2"/>
            <w:vAlign w:val="center"/>
          </w:tcPr>
          <w:p w14:paraId="6F971552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  <w:tc>
          <w:tcPr>
            <w:tcW w:w="3334" w:type="dxa"/>
            <w:shd w:val="clear" w:color="auto" w:fill="F2F2F2" w:themeFill="background1" w:themeFillShade="F2"/>
            <w:vAlign w:val="center"/>
          </w:tcPr>
          <w:p w14:paraId="1219D03F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1460" w:type="dxa"/>
            <w:shd w:val="clear" w:color="auto" w:fill="F2F2F2" w:themeFill="background1" w:themeFillShade="F2"/>
            <w:vAlign w:val="center"/>
          </w:tcPr>
          <w:p w14:paraId="0356B245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</w:tr>
      <w:tr w:rsidR="009201ED" w:rsidRPr="00B43854" w14:paraId="4BE23127" w14:textId="77777777" w:rsidTr="009201ED">
        <w:tc>
          <w:tcPr>
            <w:tcW w:w="1638" w:type="dxa"/>
          </w:tcPr>
          <w:p w14:paraId="4AC03DF4" w14:textId="6B0D3B9C" w:rsidR="009201ED" w:rsidRPr="00551265" w:rsidRDefault="00801119" w:rsidP="009201ED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</w:rPr>
              <w:t>08/07</w:t>
            </w:r>
            <w:r w:rsidR="009201ED">
              <w:rPr>
                <w:rFonts w:ascii="Tw Cen MT" w:hAnsi="Tw Cen MT"/>
                <w:b/>
                <w:bCs/>
                <w:noProof/>
              </w:rPr>
              <w:t>/2025</w:t>
            </w:r>
          </w:p>
        </w:tc>
        <w:tc>
          <w:tcPr>
            <w:tcW w:w="3869" w:type="dxa"/>
            <w:gridSpan w:val="2"/>
          </w:tcPr>
          <w:p w14:paraId="4C15A3BD" w14:textId="1695D5EB" w:rsidR="009201ED" w:rsidRPr="00551265" w:rsidRDefault="009201ED" w:rsidP="00801119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  <w:lang w:val="en-PH"/>
              </w:rPr>
              <w:t xml:space="preserve">Finished the </w:t>
            </w:r>
            <w:r w:rsidR="00801119">
              <w:rPr>
                <w:rFonts w:ascii="Tw Cen MT" w:hAnsi="Tw Cen MT"/>
                <w:b/>
                <w:bCs/>
                <w:noProof/>
                <w:lang w:val="en-PH"/>
              </w:rPr>
              <w:t>development of students dashboard page</w:t>
            </w:r>
          </w:p>
        </w:tc>
        <w:tc>
          <w:tcPr>
            <w:tcW w:w="3334" w:type="dxa"/>
          </w:tcPr>
          <w:p w14:paraId="75376B4A" w14:textId="12D62C2C" w:rsidR="009201ED" w:rsidRPr="00B43854" w:rsidRDefault="009201ED" w:rsidP="009201ED">
            <w:pPr>
              <w:rPr>
                <w:rFonts w:ascii="Tw Cen MT" w:hAnsi="Tw Cen MT"/>
              </w:rPr>
            </w:pPr>
            <w:r>
              <w:rPr>
                <w:rFonts w:ascii="Tw Cen MT" w:hAnsi="Tw Cen MT"/>
                <w:b/>
                <w:bCs/>
                <w:noProof/>
              </w:rPr>
              <w:t>0</w:t>
            </w:r>
            <w:r w:rsidR="00801119">
              <w:rPr>
                <w:rFonts w:ascii="Tw Cen MT" w:hAnsi="Tw Cen MT"/>
                <w:b/>
                <w:bCs/>
                <w:noProof/>
              </w:rPr>
              <w:t>8/1</w:t>
            </w:r>
            <w:r>
              <w:rPr>
                <w:rFonts w:ascii="Tw Cen MT" w:hAnsi="Tw Cen MT"/>
                <w:b/>
                <w:bCs/>
                <w:noProof/>
              </w:rPr>
              <w:t>3/2025</w:t>
            </w:r>
          </w:p>
        </w:tc>
        <w:tc>
          <w:tcPr>
            <w:tcW w:w="1460" w:type="dxa"/>
            <w:vMerge w:val="restart"/>
          </w:tcPr>
          <w:p w14:paraId="6A1BE9B8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</w:tr>
      <w:tr w:rsidR="009201ED" w:rsidRPr="00B43854" w14:paraId="5E5A9CB8" w14:textId="77777777" w:rsidTr="009201ED">
        <w:tc>
          <w:tcPr>
            <w:tcW w:w="1638" w:type="dxa"/>
          </w:tcPr>
          <w:p w14:paraId="3F8481EE" w14:textId="6212624D" w:rsidR="009201ED" w:rsidRPr="00B43854" w:rsidRDefault="00801119" w:rsidP="009201ED">
            <w:pPr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  <w:bCs/>
                <w:noProof/>
              </w:rPr>
              <w:t>08/07/2025</w:t>
            </w:r>
          </w:p>
        </w:tc>
        <w:tc>
          <w:tcPr>
            <w:tcW w:w="3869" w:type="dxa"/>
            <w:gridSpan w:val="2"/>
          </w:tcPr>
          <w:p w14:paraId="59795C5A" w14:textId="12FC7A79" w:rsidR="009201ED" w:rsidRPr="00B43854" w:rsidRDefault="00801119" w:rsidP="00801119">
            <w:pPr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  <w:bCs/>
                <w:noProof/>
                <w:lang w:val="en-PH"/>
              </w:rPr>
              <w:t>Finished the development of students submit title page</w:t>
            </w:r>
          </w:p>
        </w:tc>
        <w:tc>
          <w:tcPr>
            <w:tcW w:w="3334" w:type="dxa"/>
          </w:tcPr>
          <w:p w14:paraId="1FD8E12F" w14:textId="3E68B794" w:rsidR="009201ED" w:rsidRPr="00B43854" w:rsidRDefault="00801119" w:rsidP="009201ED">
            <w:pPr>
              <w:rPr>
                <w:rFonts w:ascii="Tw Cen MT" w:hAnsi="Tw Cen MT"/>
              </w:rPr>
            </w:pPr>
            <w:r>
              <w:rPr>
                <w:rFonts w:ascii="Tw Cen MT" w:hAnsi="Tw Cen MT"/>
                <w:b/>
                <w:bCs/>
                <w:noProof/>
              </w:rPr>
              <w:t>08/13/2025</w:t>
            </w:r>
          </w:p>
        </w:tc>
        <w:tc>
          <w:tcPr>
            <w:tcW w:w="1460" w:type="dxa"/>
            <w:vMerge/>
          </w:tcPr>
          <w:p w14:paraId="5E437E8C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</w:tr>
      <w:tr w:rsidR="009201ED" w:rsidRPr="00B43854" w14:paraId="7C4BAF31" w14:textId="77777777" w:rsidTr="009201ED">
        <w:tc>
          <w:tcPr>
            <w:tcW w:w="1638" w:type="dxa"/>
          </w:tcPr>
          <w:p w14:paraId="553B3335" w14:textId="77777777" w:rsidR="009201ED" w:rsidRPr="00B43854" w:rsidRDefault="009201ED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869" w:type="dxa"/>
            <w:gridSpan w:val="2"/>
          </w:tcPr>
          <w:p w14:paraId="5B285577" w14:textId="77777777" w:rsidR="009201ED" w:rsidRPr="00B43854" w:rsidRDefault="009201ED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334" w:type="dxa"/>
          </w:tcPr>
          <w:p w14:paraId="35638E92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  <w:tc>
          <w:tcPr>
            <w:tcW w:w="1460" w:type="dxa"/>
            <w:vMerge/>
          </w:tcPr>
          <w:p w14:paraId="476156CC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</w:tr>
      <w:tr w:rsidR="009201ED" w:rsidRPr="005E08F2" w14:paraId="7C435803" w14:textId="77777777" w:rsidTr="009201ED">
        <w:trPr>
          <w:trHeight w:val="407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7E8CD7E5" w14:textId="77777777" w:rsidR="009201ED" w:rsidRPr="005E08F2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Certified True and Correct by:</w:t>
            </w:r>
          </w:p>
        </w:tc>
      </w:tr>
      <w:tr w:rsidR="009201ED" w:rsidRPr="00B43854" w14:paraId="3387B5CC" w14:textId="77777777" w:rsidTr="009201ED">
        <w:trPr>
          <w:trHeight w:val="3223"/>
        </w:trPr>
        <w:tc>
          <w:tcPr>
            <w:tcW w:w="4591" w:type="dxa"/>
            <w:gridSpan w:val="2"/>
            <w:shd w:val="clear" w:color="auto" w:fill="auto"/>
          </w:tcPr>
          <w:p w14:paraId="3E94539D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5B5896DC" w14:textId="77777777" w:rsidR="009201ED" w:rsidRPr="005E08F2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Proponents:</w:t>
            </w:r>
          </w:p>
          <w:p w14:paraId="70A0542E" w14:textId="77777777" w:rsidR="009201ED" w:rsidRDefault="009201ED" w:rsidP="009201ED">
            <w:pPr>
              <w:rPr>
                <w:rFonts w:ascii="Tw Cen MT" w:hAnsi="Tw Cen MT"/>
                <w:b/>
              </w:rPr>
            </w:pPr>
          </w:p>
          <w:p w14:paraId="51CA55E1" w14:textId="77777777" w:rsidR="009201ED" w:rsidRPr="00E119D7" w:rsidRDefault="009201ED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Khent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Gabrielle R. Catalo          _</w:t>
            </w:r>
          </w:p>
          <w:p w14:paraId="5A4D8B9A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6BF17E3E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2A84EE8F" w14:textId="77777777" w:rsidR="009201ED" w:rsidRPr="00E119D7" w:rsidRDefault="009201ED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Emmanuelle A. Gomez              _</w:t>
            </w:r>
          </w:p>
          <w:p w14:paraId="48C0BC4A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250442A5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2F7D6CAA" w14:textId="77777777" w:rsidR="009201ED" w:rsidRPr="00E119D7" w:rsidRDefault="009201ED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Philip John B.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Cidro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   _</w:t>
            </w:r>
          </w:p>
          <w:p w14:paraId="79BE7C7D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1BBAB33C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710" w:type="dxa"/>
            <w:gridSpan w:val="3"/>
            <w:shd w:val="clear" w:color="auto" w:fill="auto"/>
          </w:tcPr>
          <w:p w14:paraId="647AC6F5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552F8DC1" w14:textId="77777777" w:rsidR="009201ED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Capstone Adviser:</w:t>
            </w:r>
          </w:p>
          <w:p w14:paraId="1C5DFC68" w14:textId="77777777" w:rsidR="009201ED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5CA8ECB5" w14:textId="77777777" w:rsidR="009201ED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578DCE2B" w14:textId="77777777" w:rsidR="009201ED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762B2F78" w14:textId="77777777" w:rsidR="009201ED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71C9055A" w14:textId="77777777" w:rsidR="009201ED" w:rsidRPr="00E119D7" w:rsidRDefault="009201ED" w:rsidP="009201ED">
            <w:pPr>
              <w:jc w:val="center"/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Andy A.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Lapada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_</w:t>
            </w:r>
          </w:p>
          <w:p w14:paraId="47DF4A27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5C2C88C4" w14:textId="77777777" w:rsidR="009201ED" w:rsidRPr="00B43854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</w:tr>
      <w:tr w:rsidR="009201ED" w14:paraId="1F47C122" w14:textId="77777777" w:rsidTr="009201ED">
        <w:trPr>
          <w:trHeight w:val="70"/>
        </w:trPr>
        <w:tc>
          <w:tcPr>
            <w:tcW w:w="4591" w:type="dxa"/>
            <w:gridSpan w:val="2"/>
            <w:shd w:val="clear" w:color="auto" w:fill="auto"/>
          </w:tcPr>
          <w:p w14:paraId="785630D7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710" w:type="dxa"/>
            <w:gridSpan w:val="3"/>
            <w:shd w:val="clear" w:color="auto" w:fill="auto"/>
          </w:tcPr>
          <w:p w14:paraId="1D9CB13A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</w:tr>
    </w:tbl>
    <w:p w14:paraId="1FDD590E" w14:textId="1C8A94F6" w:rsidR="009201ED" w:rsidRDefault="009201ED" w:rsidP="001103BF"/>
    <w:tbl>
      <w:tblPr>
        <w:tblpPr w:leftFromText="180" w:rightFromText="180" w:vertAnchor="page" w:horzAnchor="margin" w:tblpY="2356"/>
        <w:tblW w:w="10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3"/>
        <w:gridCol w:w="2771"/>
        <w:gridCol w:w="827"/>
        <w:gridCol w:w="3097"/>
        <w:gridCol w:w="1983"/>
      </w:tblGrid>
      <w:tr w:rsidR="009201ED" w:rsidRPr="00861AFC" w14:paraId="48AD3F32" w14:textId="77777777" w:rsidTr="009201ED">
        <w:trPr>
          <w:trHeight w:val="713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055C8028" w14:textId="77777777" w:rsidR="009201ED" w:rsidRPr="00861AFC" w:rsidRDefault="009201ED" w:rsidP="009201ED">
            <w:pPr>
              <w:jc w:val="center"/>
              <w:rPr>
                <w:rFonts w:ascii="Tw Cen MT" w:hAnsi="Tw Cen MT"/>
                <w:b/>
                <w:sz w:val="32"/>
              </w:rPr>
            </w:pPr>
            <w:r w:rsidRPr="00DD5F4A">
              <w:rPr>
                <w:rFonts w:ascii="Tw Cen MT" w:hAnsi="Tw Cen MT"/>
                <w:b/>
                <w:sz w:val="32"/>
              </w:rPr>
              <w:t>WEEKLY PROGRESS REPORT</w:t>
            </w:r>
          </w:p>
        </w:tc>
      </w:tr>
      <w:tr w:rsidR="009201ED" w:rsidRPr="005E08F2" w14:paraId="24BDE954" w14:textId="77777777" w:rsidTr="007E3E3C">
        <w:tc>
          <w:tcPr>
            <w:tcW w:w="5221" w:type="dxa"/>
            <w:gridSpan w:val="3"/>
            <w:shd w:val="clear" w:color="auto" w:fill="auto"/>
            <w:vAlign w:val="center"/>
          </w:tcPr>
          <w:p w14:paraId="395E31A3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Capstone Title:  </w:t>
            </w:r>
          </w:p>
        </w:tc>
        <w:tc>
          <w:tcPr>
            <w:tcW w:w="5080" w:type="dxa"/>
            <w:gridSpan w:val="2"/>
            <w:shd w:val="clear" w:color="auto" w:fill="auto"/>
            <w:vAlign w:val="center"/>
          </w:tcPr>
          <w:p w14:paraId="6DA31733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Web-Based Automated Research Approval and Submission</w:t>
            </w:r>
          </w:p>
        </w:tc>
      </w:tr>
      <w:tr w:rsidR="009201ED" w:rsidRPr="005E08F2" w14:paraId="2EACA5A0" w14:textId="77777777" w:rsidTr="007E3E3C">
        <w:tc>
          <w:tcPr>
            <w:tcW w:w="5221" w:type="dxa"/>
            <w:gridSpan w:val="3"/>
            <w:shd w:val="clear" w:color="auto" w:fill="auto"/>
            <w:vAlign w:val="center"/>
          </w:tcPr>
          <w:p w14:paraId="24AD0147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 Covered:</w:t>
            </w:r>
          </w:p>
        </w:tc>
        <w:tc>
          <w:tcPr>
            <w:tcW w:w="5080" w:type="dxa"/>
            <w:gridSpan w:val="2"/>
            <w:shd w:val="clear" w:color="auto" w:fill="auto"/>
            <w:vAlign w:val="center"/>
          </w:tcPr>
          <w:p w14:paraId="1C16B864" w14:textId="27461432" w:rsidR="009201ED" w:rsidRPr="005E08F2" w:rsidRDefault="007E3E3C" w:rsidP="007E3E3C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September 9 – September 14</w:t>
            </w:r>
            <w:r w:rsidR="009201ED">
              <w:rPr>
                <w:rFonts w:ascii="Tw Cen MT" w:hAnsi="Tw Cen MT"/>
                <w:b/>
                <w:sz w:val="26"/>
                <w:szCs w:val="26"/>
              </w:rPr>
              <w:t>, 2025</w:t>
            </w:r>
          </w:p>
        </w:tc>
      </w:tr>
      <w:tr w:rsidR="009201ED" w:rsidRPr="005E08F2" w14:paraId="41138353" w14:textId="77777777" w:rsidTr="007E3E3C">
        <w:tc>
          <w:tcPr>
            <w:tcW w:w="5221" w:type="dxa"/>
            <w:gridSpan w:val="3"/>
            <w:shd w:val="clear" w:color="auto" w:fill="auto"/>
            <w:vAlign w:val="center"/>
          </w:tcPr>
          <w:p w14:paraId="305AC80A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Adviser: </w:t>
            </w:r>
          </w:p>
        </w:tc>
        <w:tc>
          <w:tcPr>
            <w:tcW w:w="5080" w:type="dxa"/>
            <w:gridSpan w:val="2"/>
            <w:shd w:val="clear" w:color="auto" w:fill="auto"/>
            <w:vAlign w:val="center"/>
          </w:tcPr>
          <w:p w14:paraId="25B8E41A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Andy A. Lapada</w:t>
            </w:r>
          </w:p>
        </w:tc>
      </w:tr>
      <w:tr w:rsidR="009201ED" w:rsidRPr="005E08F2" w14:paraId="64302075" w14:textId="77777777" w:rsidTr="007E3E3C">
        <w:tc>
          <w:tcPr>
            <w:tcW w:w="1623" w:type="dxa"/>
            <w:shd w:val="clear" w:color="auto" w:fill="F2F2F2" w:themeFill="background1" w:themeFillShade="F2"/>
            <w:vAlign w:val="center"/>
          </w:tcPr>
          <w:p w14:paraId="24A1E4BD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3598" w:type="dxa"/>
            <w:gridSpan w:val="2"/>
            <w:shd w:val="clear" w:color="auto" w:fill="F2F2F2" w:themeFill="background1" w:themeFillShade="F2"/>
            <w:vAlign w:val="center"/>
          </w:tcPr>
          <w:p w14:paraId="71D0FB7A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  <w:tc>
          <w:tcPr>
            <w:tcW w:w="3097" w:type="dxa"/>
            <w:shd w:val="clear" w:color="auto" w:fill="F2F2F2" w:themeFill="background1" w:themeFillShade="F2"/>
            <w:vAlign w:val="center"/>
          </w:tcPr>
          <w:p w14:paraId="794C68D5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1983" w:type="dxa"/>
            <w:shd w:val="clear" w:color="auto" w:fill="F2F2F2" w:themeFill="background1" w:themeFillShade="F2"/>
            <w:vAlign w:val="center"/>
          </w:tcPr>
          <w:p w14:paraId="035EBAC7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</w:tr>
      <w:tr w:rsidR="009201ED" w:rsidRPr="00B43854" w14:paraId="6A92F387" w14:textId="77777777" w:rsidTr="007E3E3C">
        <w:tc>
          <w:tcPr>
            <w:tcW w:w="1623" w:type="dxa"/>
          </w:tcPr>
          <w:p w14:paraId="255A233D" w14:textId="2BC9F0AF" w:rsidR="009201ED" w:rsidRPr="00551265" w:rsidRDefault="007E3E3C" w:rsidP="009201ED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</w:rPr>
              <w:t>09/9</w:t>
            </w:r>
            <w:r w:rsidR="009201ED">
              <w:rPr>
                <w:rFonts w:ascii="Tw Cen MT" w:hAnsi="Tw Cen MT"/>
                <w:b/>
                <w:bCs/>
                <w:noProof/>
              </w:rPr>
              <w:t>/2025</w:t>
            </w:r>
          </w:p>
        </w:tc>
        <w:tc>
          <w:tcPr>
            <w:tcW w:w="3598" w:type="dxa"/>
            <w:gridSpan w:val="2"/>
          </w:tcPr>
          <w:p w14:paraId="0E06A2DF" w14:textId="4ED54854" w:rsidR="009201ED" w:rsidRPr="00551265" w:rsidRDefault="009201ED" w:rsidP="007E3E3C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  <w:lang w:val="en-PH"/>
              </w:rPr>
              <w:t xml:space="preserve">Finished the </w:t>
            </w:r>
            <w:r w:rsidR="007E3E3C">
              <w:rPr>
                <w:rFonts w:ascii="Tw Cen MT" w:hAnsi="Tw Cen MT"/>
                <w:b/>
                <w:bCs/>
                <w:noProof/>
                <w:lang w:val="en-PH"/>
              </w:rPr>
              <w:t>development of submit chapter page</w:t>
            </w:r>
          </w:p>
        </w:tc>
        <w:tc>
          <w:tcPr>
            <w:tcW w:w="3097" w:type="dxa"/>
          </w:tcPr>
          <w:p w14:paraId="2FA2F1F8" w14:textId="79BD6B18" w:rsidR="009201ED" w:rsidRPr="00B43854" w:rsidRDefault="007E3E3C" w:rsidP="009201ED">
            <w:pPr>
              <w:rPr>
                <w:rFonts w:ascii="Tw Cen MT" w:hAnsi="Tw Cen MT"/>
              </w:rPr>
            </w:pPr>
            <w:r>
              <w:rPr>
                <w:rFonts w:ascii="Tw Cen MT" w:hAnsi="Tw Cen MT"/>
                <w:b/>
                <w:bCs/>
                <w:noProof/>
              </w:rPr>
              <w:t>09/14</w:t>
            </w:r>
            <w:r w:rsidR="009201ED">
              <w:rPr>
                <w:rFonts w:ascii="Tw Cen MT" w:hAnsi="Tw Cen MT"/>
                <w:b/>
                <w:bCs/>
                <w:noProof/>
              </w:rPr>
              <w:t>/2025</w:t>
            </w:r>
          </w:p>
        </w:tc>
        <w:tc>
          <w:tcPr>
            <w:tcW w:w="1983" w:type="dxa"/>
            <w:vMerge w:val="restart"/>
          </w:tcPr>
          <w:p w14:paraId="19299056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</w:tr>
      <w:tr w:rsidR="007E3E3C" w:rsidRPr="00B43854" w14:paraId="4E295E59" w14:textId="77777777" w:rsidTr="007E3E3C">
        <w:tc>
          <w:tcPr>
            <w:tcW w:w="1623" w:type="dxa"/>
          </w:tcPr>
          <w:p w14:paraId="22957C67" w14:textId="6749FC90" w:rsidR="007E3E3C" w:rsidRPr="00B43854" w:rsidRDefault="007E3E3C" w:rsidP="007E3E3C">
            <w:pPr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  <w:bCs/>
                <w:noProof/>
              </w:rPr>
              <w:t>09/9/2025</w:t>
            </w:r>
          </w:p>
        </w:tc>
        <w:tc>
          <w:tcPr>
            <w:tcW w:w="3598" w:type="dxa"/>
            <w:gridSpan w:val="2"/>
          </w:tcPr>
          <w:p w14:paraId="5BD246A5" w14:textId="2724494E" w:rsidR="007E3E3C" w:rsidRPr="00B43854" w:rsidRDefault="007E3E3C" w:rsidP="007E3E3C">
            <w:pPr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  <w:bCs/>
                <w:noProof/>
                <w:lang w:val="en-PH"/>
              </w:rPr>
              <w:t>Finished the development of thesis discussion page</w:t>
            </w:r>
          </w:p>
        </w:tc>
        <w:tc>
          <w:tcPr>
            <w:tcW w:w="3097" w:type="dxa"/>
          </w:tcPr>
          <w:p w14:paraId="2CED0FDE" w14:textId="436284FB" w:rsidR="007E3E3C" w:rsidRPr="00B43854" w:rsidRDefault="007E3E3C" w:rsidP="007E3E3C">
            <w:pPr>
              <w:rPr>
                <w:rFonts w:ascii="Tw Cen MT" w:hAnsi="Tw Cen MT"/>
              </w:rPr>
            </w:pPr>
            <w:r>
              <w:rPr>
                <w:rFonts w:ascii="Tw Cen MT" w:hAnsi="Tw Cen MT"/>
                <w:b/>
                <w:bCs/>
                <w:noProof/>
              </w:rPr>
              <w:t>09/14/2025</w:t>
            </w:r>
          </w:p>
        </w:tc>
        <w:tc>
          <w:tcPr>
            <w:tcW w:w="1983" w:type="dxa"/>
            <w:vMerge/>
          </w:tcPr>
          <w:p w14:paraId="1D868F04" w14:textId="77777777" w:rsidR="007E3E3C" w:rsidRPr="00B43854" w:rsidRDefault="007E3E3C" w:rsidP="007E3E3C">
            <w:pPr>
              <w:rPr>
                <w:rFonts w:ascii="Tw Cen MT" w:hAnsi="Tw Cen MT"/>
              </w:rPr>
            </w:pPr>
          </w:p>
        </w:tc>
      </w:tr>
      <w:tr w:rsidR="007E3E3C" w:rsidRPr="00B43854" w14:paraId="3871085B" w14:textId="77777777" w:rsidTr="007E3E3C">
        <w:tc>
          <w:tcPr>
            <w:tcW w:w="1623" w:type="dxa"/>
          </w:tcPr>
          <w:p w14:paraId="24156AA1" w14:textId="77777777" w:rsidR="007E3E3C" w:rsidRPr="00B43854" w:rsidRDefault="007E3E3C" w:rsidP="007E3E3C">
            <w:pPr>
              <w:rPr>
                <w:rFonts w:ascii="Tw Cen MT" w:hAnsi="Tw Cen MT"/>
                <w:b/>
              </w:rPr>
            </w:pPr>
          </w:p>
        </w:tc>
        <w:tc>
          <w:tcPr>
            <w:tcW w:w="3598" w:type="dxa"/>
            <w:gridSpan w:val="2"/>
          </w:tcPr>
          <w:p w14:paraId="64A86459" w14:textId="77777777" w:rsidR="007E3E3C" w:rsidRPr="00B43854" w:rsidRDefault="007E3E3C" w:rsidP="007E3E3C">
            <w:pPr>
              <w:rPr>
                <w:rFonts w:ascii="Tw Cen MT" w:hAnsi="Tw Cen MT"/>
                <w:b/>
              </w:rPr>
            </w:pPr>
          </w:p>
        </w:tc>
        <w:tc>
          <w:tcPr>
            <w:tcW w:w="3097" w:type="dxa"/>
          </w:tcPr>
          <w:p w14:paraId="2B1E9D93" w14:textId="77777777" w:rsidR="007E3E3C" w:rsidRPr="00B43854" w:rsidRDefault="007E3E3C" w:rsidP="007E3E3C">
            <w:pPr>
              <w:rPr>
                <w:rFonts w:ascii="Tw Cen MT" w:hAnsi="Tw Cen MT"/>
              </w:rPr>
            </w:pPr>
          </w:p>
        </w:tc>
        <w:tc>
          <w:tcPr>
            <w:tcW w:w="1983" w:type="dxa"/>
            <w:vMerge/>
          </w:tcPr>
          <w:p w14:paraId="508FD1D0" w14:textId="77777777" w:rsidR="007E3E3C" w:rsidRPr="00B43854" w:rsidRDefault="007E3E3C" w:rsidP="007E3E3C">
            <w:pPr>
              <w:rPr>
                <w:rFonts w:ascii="Tw Cen MT" w:hAnsi="Tw Cen MT"/>
              </w:rPr>
            </w:pPr>
          </w:p>
        </w:tc>
      </w:tr>
      <w:tr w:rsidR="007E3E3C" w:rsidRPr="005E08F2" w14:paraId="1DE91CB6" w14:textId="77777777" w:rsidTr="009201ED">
        <w:trPr>
          <w:trHeight w:val="407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635A6532" w14:textId="77777777" w:rsidR="007E3E3C" w:rsidRPr="005E08F2" w:rsidRDefault="007E3E3C" w:rsidP="007E3E3C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Certified True and Correct by:</w:t>
            </w:r>
          </w:p>
        </w:tc>
      </w:tr>
      <w:tr w:rsidR="007E3E3C" w:rsidRPr="00B43854" w14:paraId="0D7F851C" w14:textId="77777777" w:rsidTr="007E3E3C">
        <w:trPr>
          <w:trHeight w:val="3223"/>
        </w:trPr>
        <w:tc>
          <w:tcPr>
            <w:tcW w:w="4394" w:type="dxa"/>
            <w:gridSpan w:val="2"/>
            <w:shd w:val="clear" w:color="auto" w:fill="auto"/>
          </w:tcPr>
          <w:p w14:paraId="12FF3B07" w14:textId="77777777" w:rsidR="007E3E3C" w:rsidRDefault="007E3E3C" w:rsidP="007E3E3C">
            <w:pPr>
              <w:jc w:val="center"/>
              <w:rPr>
                <w:rFonts w:ascii="Tw Cen MT" w:hAnsi="Tw Cen MT"/>
                <w:b/>
              </w:rPr>
            </w:pPr>
          </w:p>
          <w:p w14:paraId="648824E7" w14:textId="77777777" w:rsidR="007E3E3C" w:rsidRPr="005E08F2" w:rsidRDefault="007E3E3C" w:rsidP="007E3E3C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Proponents:</w:t>
            </w:r>
          </w:p>
          <w:p w14:paraId="55FC95F2" w14:textId="77777777" w:rsidR="007E3E3C" w:rsidRDefault="007E3E3C" w:rsidP="007E3E3C">
            <w:pPr>
              <w:rPr>
                <w:rFonts w:ascii="Tw Cen MT" w:hAnsi="Tw Cen MT"/>
                <w:b/>
              </w:rPr>
            </w:pPr>
          </w:p>
          <w:p w14:paraId="5611518F" w14:textId="77777777" w:rsidR="007E3E3C" w:rsidRPr="00E119D7" w:rsidRDefault="007E3E3C" w:rsidP="007E3E3C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Khent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Gabrielle R. Catalo          _</w:t>
            </w:r>
          </w:p>
          <w:p w14:paraId="7172C352" w14:textId="77777777" w:rsidR="007E3E3C" w:rsidRDefault="007E3E3C" w:rsidP="007E3E3C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5ABC21F7" w14:textId="77777777" w:rsidR="007E3E3C" w:rsidRDefault="007E3E3C" w:rsidP="007E3E3C">
            <w:pPr>
              <w:jc w:val="center"/>
              <w:rPr>
                <w:rFonts w:ascii="Tw Cen MT" w:hAnsi="Tw Cen MT"/>
                <w:b/>
              </w:rPr>
            </w:pPr>
          </w:p>
          <w:p w14:paraId="7E6FE043" w14:textId="77777777" w:rsidR="007E3E3C" w:rsidRPr="00E119D7" w:rsidRDefault="007E3E3C" w:rsidP="007E3E3C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Emmanuelle A. Gomez              _</w:t>
            </w:r>
          </w:p>
          <w:p w14:paraId="24FB5AE2" w14:textId="77777777" w:rsidR="007E3E3C" w:rsidRDefault="007E3E3C" w:rsidP="007E3E3C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59DA6358" w14:textId="77777777" w:rsidR="007E3E3C" w:rsidRDefault="007E3E3C" w:rsidP="007E3E3C">
            <w:pPr>
              <w:jc w:val="center"/>
              <w:rPr>
                <w:rFonts w:ascii="Tw Cen MT" w:hAnsi="Tw Cen MT"/>
                <w:b/>
              </w:rPr>
            </w:pPr>
          </w:p>
          <w:p w14:paraId="2A221F9B" w14:textId="77777777" w:rsidR="007E3E3C" w:rsidRPr="00E119D7" w:rsidRDefault="007E3E3C" w:rsidP="007E3E3C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Philip John B.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Cidro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   _</w:t>
            </w:r>
          </w:p>
          <w:p w14:paraId="7A2341B7" w14:textId="77777777" w:rsidR="007E3E3C" w:rsidRDefault="007E3E3C" w:rsidP="007E3E3C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359D0377" w14:textId="77777777" w:rsidR="007E3E3C" w:rsidRDefault="007E3E3C" w:rsidP="007E3E3C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907" w:type="dxa"/>
            <w:gridSpan w:val="3"/>
            <w:shd w:val="clear" w:color="auto" w:fill="auto"/>
          </w:tcPr>
          <w:p w14:paraId="639ABAFA" w14:textId="77777777" w:rsidR="007E3E3C" w:rsidRDefault="007E3E3C" w:rsidP="007E3E3C">
            <w:pPr>
              <w:jc w:val="center"/>
              <w:rPr>
                <w:rFonts w:ascii="Tw Cen MT" w:hAnsi="Tw Cen MT"/>
                <w:b/>
              </w:rPr>
            </w:pPr>
          </w:p>
          <w:p w14:paraId="4204055A" w14:textId="77777777" w:rsidR="007E3E3C" w:rsidRDefault="007E3E3C" w:rsidP="007E3E3C">
            <w:pPr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Capstone Adviser:</w:t>
            </w:r>
          </w:p>
          <w:p w14:paraId="2F4E2331" w14:textId="77777777" w:rsidR="007E3E3C" w:rsidRDefault="007E3E3C" w:rsidP="007E3E3C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63A8CBF1" w14:textId="77777777" w:rsidR="007E3E3C" w:rsidRDefault="007E3E3C" w:rsidP="007E3E3C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5DA4BEC8" w14:textId="77777777" w:rsidR="007E3E3C" w:rsidRDefault="007E3E3C" w:rsidP="007E3E3C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1437DD85" w14:textId="77777777" w:rsidR="007E3E3C" w:rsidRDefault="007E3E3C" w:rsidP="007E3E3C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3E39E925" w14:textId="77777777" w:rsidR="007E3E3C" w:rsidRPr="00E119D7" w:rsidRDefault="007E3E3C" w:rsidP="007E3E3C">
            <w:pPr>
              <w:jc w:val="center"/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Andy A.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Lapada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_</w:t>
            </w:r>
          </w:p>
          <w:p w14:paraId="4EB20243" w14:textId="77777777" w:rsidR="007E3E3C" w:rsidRDefault="007E3E3C" w:rsidP="007E3E3C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1E0DABAB" w14:textId="77777777" w:rsidR="007E3E3C" w:rsidRPr="00B43854" w:rsidRDefault="007E3E3C" w:rsidP="007E3E3C">
            <w:pPr>
              <w:jc w:val="center"/>
              <w:rPr>
                <w:rFonts w:ascii="Tw Cen MT" w:hAnsi="Tw Cen MT"/>
                <w:b/>
              </w:rPr>
            </w:pPr>
          </w:p>
        </w:tc>
      </w:tr>
      <w:tr w:rsidR="007E3E3C" w14:paraId="79EE62AB" w14:textId="77777777" w:rsidTr="007E3E3C">
        <w:trPr>
          <w:trHeight w:val="70"/>
        </w:trPr>
        <w:tc>
          <w:tcPr>
            <w:tcW w:w="4394" w:type="dxa"/>
            <w:gridSpan w:val="2"/>
            <w:shd w:val="clear" w:color="auto" w:fill="auto"/>
          </w:tcPr>
          <w:p w14:paraId="7022294F" w14:textId="77777777" w:rsidR="007E3E3C" w:rsidRDefault="007E3E3C" w:rsidP="007E3E3C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907" w:type="dxa"/>
            <w:gridSpan w:val="3"/>
            <w:shd w:val="clear" w:color="auto" w:fill="auto"/>
          </w:tcPr>
          <w:p w14:paraId="6997A6FF" w14:textId="77777777" w:rsidR="007E3E3C" w:rsidRDefault="007E3E3C" w:rsidP="007E3E3C">
            <w:pPr>
              <w:jc w:val="center"/>
              <w:rPr>
                <w:rFonts w:ascii="Tw Cen MT" w:hAnsi="Tw Cen MT"/>
                <w:b/>
              </w:rPr>
            </w:pPr>
          </w:p>
        </w:tc>
      </w:tr>
    </w:tbl>
    <w:p w14:paraId="0C29F6B2" w14:textId="15D62FD5" w:rsidR="009201ED" w:rsidRDefault="009201ED" w:rsidP="001103BF"/>
    <w:tbl>
      <w:tblPr>
        <w:tblpPr w:leftFromText="180" w:rightFromText="180" w:vertAnchor="page" w:horzAnchor="margin" w:tblpY="2356"/>
        <w:tblW w:w="10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3"/>
        <w:gridCol w:w="2750"/>
        <w:gridCol w:w="816"/>
        <w:gridCol w:w="3069"/>
        <w:gridCol w:w="1983"/>
      </w:tblGrid>
      <w:tr w:rsidR="009201ED" w:rsidRPr="00861AFC" w14:paraId="080B198D" w14:textId="77777777" w:rsidTr="009201ED">
        <w:trPr>
          <w:trHeight w:val="713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5A4E471D" w14:textId="77777777" w:rsidR="009201ED" w:rsidRPr="00861AFC" w:rsidRDefault="009201ED" w:rsidP="009201ED">
            <w:pPr>
              <w:jc w:val="center"/>
              <w:rPr>
                <w:rFonts w:ascii="Tw Cen MT" w:hAnsi="Tw Cen MT"/>
                <w:b/>
                <w:sz w:val="32"/>
              </w:rPr>
            </w:pPr>
            <w:r w:rsidRPr="00DD5F4A">
              <w:rPr>
                <w:rFonts w:ascii="Tw Cen MT" w:hAnsi="Tw Cen MT"/>
                <w:b/>
                <w:sz w:val="32"/>
              </w:rPr>
              <w:t>WEEKLY PROGRESS REPORT</w:t>
            </w:r>
          </w:p>
        </w:tc>
      </w:tr>
      <w:tr w:rsidR="009201ED" w:rsidRPr="005E08F2" w14:paraId="428CFAB7" w14:textId="77777777" w:rsidTr="00CE3549">
        <w:tc>
          <w:tcPr>
            <w:tcW w:w="5249" w:type="dxa"/>
            <w:gridSpan w:val="3"/>
            <w:shd w:val="clear" w:color="auto" w:fill="auto"/>
            <w:vAlign w:val="center"/>
          </w:tcPr>
          <w:p w14:paraId="2CDFECEC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Capstone Title:  </w:t>
            </w:r>
          </w:p>
        </w:tc>
        <w:tc>
          <w:tcPr>
            <w:tcW w:w="5052" w:type="dxa"/>
            <w:gridSpan w:val="2"/>
            <w:shd w:val="clear" w:color="auto" w:fill="auto"/>
            <w:vAlign w:val="center"/>
          </w:tcPr>
          <w:p w14:paraId="2590E424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Web-Based Automated Research Approval and Submission</w:t>
            </w:r>
          </w:p>
        </w:tc>
      </w:tr>
      <w:tr w:rsidR="009201ED" w:rsidRPr="005E08F2" w14:paraId="4C1E00B2" w14:textId="77777777" w:rsidTr="00CE3549">
        <w:tc>
          <w:tcPr>
            <w:tcW w:w="5249" w:type="dxa"/>
            <w:gridSpan w:val="3"/>
            <w:shd w:val="clear" w:color="auto" w:fill="auto"/>
            <w:vAlign w:val="center"/>
          </w:tcPr>
          <w:p w14:paraId="357B1CD1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 Covered:</w:t>
            </w:r>
          </w:p>
        </w:tc>
        <w:tc>
          <w:tcPr>
            <w:tcW w:w="5052" w:type="dxa"/>
            <w:gridSpan w:val="2"/>
            <w:shd w:val="clear" w:color="auto" w:fill="auto"/>
            <w:vAlign w:val="center"/>
          </w:tcPr>
          <w:p w14:paraId="4F0D4BB3" w14:textId="473FBFF0" w:rsidR="009201ED" w:rsidRPr="005E08F2" w:rsidRDefault="007E3E3C" w:rsidP="007E3E3C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September 15</w:t>
            </w:r>
            <w:r w:rsidR="0032007C">
              <w:rPr>
                <w:rFonts w:ascii="Tw Cen MT" w:hAnsi="Tw Cen MT"/>
                <w:b/>
                <w:sz w:val="26"/>
                <w:szCs w:val="26"/>
              </w:rPr>
              <w:t xml:space="preserve"> – </w:t>
            </w:r>
            <w:r>
              <w:rPr>
                <w:rFonts w:ascii="Tw Cen MT" w:hAnsi="Tw Cen MT"/>
                <w:b/>
                <w:sz w:val="26"/>
                <w:szCs w:val="26"/>
              </w:rPr>
              <w:t>September</w:t>
            </w:r>
            <w:r w:rsidR="0032007C">
              <w:rPr>
                <w:rFonts w:ascii="Tw Cen MT" w:hAnsi="Tw Cen MT"/>
                <w:b/>
                <w:sz w:val="26"/>
                <w:szCs w:val="26"/>
              </w:rPr>
              <w:t xml:space="preserve"> </w:t>
            </w:r>
            <w:r>
              <w:rPr>
                <w:rFonts w:ascii="Tw Cen MT" w:hAnsi="Tw Cen MT"/>
                <w:b/>
                <w:sz w:val="26"/>
                <w:szCs w:val="26"/>
              </w:rPr>
              <w:t>20</w:t>
            </w:r>
            <w:r w:rsidR="009201ED">
              <w:rPr>
                <w:rFonts w:ascii="Tw Cen MT" w:hAnsi="Tw Cen MT"/>
                <w:b/>
                <w:sz w:val="26"/>
                <w:szCs w:val="26"/>
              </w:rPr>
              <w:t>, 2025</w:t>
            </w:r>
          </w:p>
        </w:tc>
      </w:tr>
      <w:tr w:rsidR="009201ED" w:rsidRPr="005E08F2" w14:paraId="17E15F4F" w14:textId="77777777" w:rsidTr="00CE3549">
        <w:tc>
          <w:tcPr>
            <w:tcW w:w="5249" w:type="dxa"/>
            <w:gridSpan w:val="3"/>
            <w:shd w:val="clear" w:color="auto" w:fill="auto"/>
            <w:vAlign w:val="center"/>
          </w:tcPr>
          <w:p w14:paraId="360D915E" w14:textId="77777777" w:rsidR="009201ED" w:rsidRPr="005E08F2" w:rsidRDefault="009201ED" w:rsidP="009201ED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Adviser: </w:t>
            </w:r>
          </w:p>
        </w:tc>
        <w:tc>
          <w:tcPr>
            <w:tcW w:w="5052" w:type="dxa"/>
            <w:gridSpan w:val="2"/>
            <w:shd w:val="clear" w:color="auto" w:fill="auto"/>
            <w:vAlign w:val="center"/>
          </w:tcPr>
          <w:p w14:paraId="418EA1C8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Andy A. Lapada</w:t>
            </w:r>
          </w:p>
        </w:tc>
      </w:tr>
      <w:tr w:rsidR="009201ED" w:rsidRPr="005E08F2" w14:paraId="62EEF6D6" w14:textId="77777777" w:rsidTr="00CE3549">
        <w:tc>
          <w:tcPr>
            <w:tcW w:w="1683" w:type="dxa"/>
            <w:shd w:val="clear" w:color="auto" w:fill="F2F2F2" w:themeFill="background1" w:themeFillShade="F2"/>
            <w:vAlign w:val="center"/>
          </w:tcPr>
          <w:p w14:paraId="3C121185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3566" w:type="dxa"/>
            <w:gridSpan w:val="2"/>
            <w:shd w:val="clear" w:color="auto" w:fill="F2F2F2" w:themeFill="background1" w:themeFillShade="F2"/>
            <w:vAlign w:val="center"/>
          </w:tcPr>
          <w:p w14:paraId="1C370185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  <w:tc>
          <w:tcPr>
            <w:tcW w:w="3069" w:type="dxa"/>
            <w:shd w:val="clear" w:color="auto" w:fill="F2F2F2" w:themeFill="background1" w:themeFillShade="F2"/>
            <w:vAlign w:val="center"/>
          </w:tcPr>
          <w:p w14:paraId="05421BDE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1983" w:type="dxa"/>
            <w:shd w:val="clear" w:color="auto" w:fill="F2F2F2" w:themeFill="background1" w:themeFillShade="F2"/>
            <w:vAlign w:val="center"/>
          </w:tcPr>
          <w:p w14:paraId="5433D13D" w14:textId="77777777" w:rsidR="009201ED" w:rsidRPr="005E08F2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</w:tr>
      <w:tr w:rsidR="009201ED" w:rsidRPr="00B43854" w14:paraId="523CCF39" w14:textId="77777777" w:rsidTr="00CE3549">
        <w:tc>
          <w:tcPr>
            <w:tcW w:w="1683" w:type="dxa"/>
          </w:tcPr>
          <w:p w14:paraId="04805C3E" w14:textId="5B0B750E" w:rsidR="009201ED" w:rsidRPr="00551265" w:rsidRDefault="0032007C" w:rsidP="009201ED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</w:rPr>
              <w:t>09/15</w:t>
            </w:r>
            <w:r w:rsidR="009201ED">
              <w:rPr>
                <w:rFonts w:ascii="Tw Cen MT" w:hAnsi="Tw Cen MT"/>
                <w:b/>
                <w:bCs/>
                <w:noProof/>
              </w:rPr>
              <w:t>/2025</w:t>
            </w:r>
          </w:p>
        </w:tc>
        <w:tc>
          <w:tcPr>
            <w:tcW w:w="3566" w:type="dxa"/>
            <w:gridSpan w:val="2"/>
          </w:tcPr>
          <w:p w14:paraId="4B5F6A99" w14:textId="75616134" w:rsidR="009201ED" w:rsidRPr="00551265" w:rsidRDefault="009201ED" w:rsidP="0032007C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  <w:lang w:val="en-PH"/>
              </w:rPr>
              <w:t xml:space="preserve">Finished </w:t>
            </w:r>
            <w:r w:rsidR="0032007C">
              <w:rPr>
                <w:rFonts w:ascii="Tw Cen MT" w:hAnsi="Tw Cen MT"/>
                <w:b/>
                <w:bCs/>
                <w:noProof/>
                <w:lang w:val="en-PH"/>
              </w:rPr>
              <w:t>conducting Alpha testing</w:t>
            </w:r>
          </w:p>
        </w:tc>
        <w:tc>
          <w:tcPr>
            <w:tcW w:w="3069" w:type="dxa"/>
          </w:tcPr>
          <w:p w14:paraId="268952A4" w14:textId="15B75F2A" w:rsidR="009201ED" w:rsidRPr="00B43854" w:rsidRDefault="0032007C" w:rsidP="009201ED">
            <w:pPr>
              <w:rPr>
                <w:rFonts w:ascii="Tw Cen MT" w:hAnsi="Tw Cen MT"/>
              </w:rPr>
            </w:pPr>
            <w:r>
              <w:rPr>
                <w:rFonts w:ascii="Tw Cen MT" w:hAnsi="Tw Cen MT"/>
                <w:b/>
                <w:bCs/>
                <w:noProof/>
              </w:rPr>
              <w:t>09/20</w:t>
            </w:r>
            <w:r w:rsidR="009201ED">
              <w:rPr>
                <w:rFonts w:ascii="Tw Cen MT" w:hAnsi="Tw Cen MT"/>
                <w:b/>
                <w:bCs/>
                <w:noProof/>
              </w:rPr>
              <w:t>/2025</w:t>
            </w:r>
          </w:p>
        </w:tc>
        <w:tc>
          <w:tcPr>
            <w:tcW w:w="1983" w:type="dxa"/>
            <w:vMerge w:val="restart"/>
          </w:tcPr>
          <w:p w14:paraId="7D3415FF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</w:tr>
      <w:tr w:rsidR="009201ED" w:rsidRPr="00B43854" w14:paraId="76D5B92A" w14:textId="77777777" w:rsidTr="00CE3549">
        <w:tc>
          <w:tcPr>
            <w:tcW w:w="1683" w:type="dxa"/>
          </w:tcPr>
          <w:p w14:paraId="01E693A7" w14:textId="323841F1" w:rsidR="009201ED" w:rsidRPr="00B43854" w:rsidRDefault="0032007C" w:rsidP="009201ED">
            <w:pPr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  <w:bCs/>
                <w:noProof/>
              </w:rPr>
              <w:t>09/15/2025</w:t>
            </w:r>
          </w:p>
        </w:tc>
        <w:tc>
          <w:tcPr>
            <w:tcW w:w="3566" w:type="dxa"/>
            <w:gridSpan w:val="2"/>
          </w:tcPr>
          <w:p w14:paraId="05BB2E43" w14:textId="2156B122" w:rsidR="009201ED" w:rsidRPr="00B43854" w:rsidRDefault="0032007C" w:rsidP="009201ED">
            <w:pPr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Finished conducting Beta testing</w:t>
            </w:r>
          </w:p>
        </w:tc>
        <w:tc>
          <w:tcPr>
            <w:tcW w:w="3069" w:type="dxa"/>
          </w:tcPr>
          <w:p w14:paraId="78EA637B" w14:textId="39DDA7DE" w:rsidR="009201ED" w:rsidRPr="00B43854" w:rsidRDefault="0032007C" w:rsidP="009201ED">
            <w:pPr>
              <w:rPr>
                <w:rFonts w:ascii="Tw Cen MT" w:hAnsi="Tw Cen MT"/>
              </w:rPr>
            </w:pPr>
            <w:r>
              <w:rPr>
                <w:rFonts w:ascii="Tw Cen MT" w:hAnsi="Tw Cen MT"/>
                <w:b/>
                <w:bCs/>
                <w:noProof/>
              </w:rPr>
              <w:t>09/20/2025</w:t>
            </w:r>
          </w:p>
        </w:tc>
        <w:tc>
          <w:tcPr>
            <w:tcW w:w="1983" w:type="dxa"/>
            <w:vMerge/>
          </w:tcPr>
          <w:p w14:paraId="52F75DC9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</w:tr>
      <w:tr w:rsidR="009201ED" w:rsidRPr="00B43854" w14:paraId="3590341B" w14:textId="77777777" w:rsidTr="00CE3549">
        <w:tc>
          <w:tcPr>
            <w:tcW w:w="1683" w:type="dxa"/>
          </w:tcPr>
          <w:p w14:paraId="002D759A" w14:textId="77777777" w:rsidR="009201ED" w:rsidRPr="00B43854" w:rsidRDefault="009201ED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566" w:type="dxa"/>
            <w:gridSpan w:val="2"/>
          </w:tcPr>
          <w:p w14:paraId="6B053370" w14:textId="77777777" w:rsidR="009201ED" w:rsidRPr="00B43854" w:rsidRDefault="009201ED" w:rsidP="009201ED">
            <w:pPr>
              <w:rPr>
                <w:rFonts w:ascii="Tw Cen MT" w:hAnsi="Tw Cen MT"/>
                <w:b/>
              </w:rPr>
            </w:pPr>
          </w:p>
        </w:tc>
        <w:tc>
          <w:tcPr>
            <w:tcW w:w="3069" w:type="dxa"/>
          </w:tcPr>
          <w:p w14:paraId="41934D1F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  <w:tc>
          <w:tcPr>
            <w:tcW w:w="1983" w:type="dxa"/>
            <w:vMerge/>
          </w:tcPr>
          <w:p w14:paraId="4B0262AC" w14:textId="77777777" w:rsidR="009201ED" w:rsidRPr="00B43854" w:rsidRDefault="009201ED" w:rsidP="009201ED">
            <w:pPr>
              <w:rPr>
                <w:rFonts w:ascii="Tw Cen MT" w:hAnsi="Tw Cen MT"/>
              </w:rPr>
            </w:pPr>
          </w:p>
        </w:tc>
      </w:tr>
      <w:tr w:rsidR="009201ED" w:rsidRPr="005E08F2" w14:paraId="413A4A1E" w14:textId="77777777" w:rsidTr="009201ED">
        <w:trPr>
          <w:trHeight w:val="407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782BBE8E" w14:textId="77777777" w:rsidR="009201ED" w:rsidRPr="005E08F2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Certified True and Correct by:</w:t>
            </w:r>
          </w:p>
        </w:tc>
      </w:tr>
      <w:tr w:rsidR="009201ED" w:rsidRPr="00B43854" w14:paraId="39C73085" w14:textId="77777777" w:rsidTr="00CE3549">
        <w:trPr>
          <w:trHeight w:val="3223"/>
        </w:trPr>
        <w:tc>
          <w:tcPr>
            <w:tcW w:w="4433" w:type="dxa"/>
            <w:gridSpan w:val="2"/>
            <w:shd w:val="clear" w:color="auto" w:fill="auto"/>
          </w:tcPr>
          <w:p w14:paraId="743A368A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784B3D92" w14:textId="77777777" w:rsidR="009201ED" w:rsidRPr="005E08F2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Proponents:</w:t>
            </w:r>
          </w:p>
          <w:p w14:paraId="79860A8A" w14:textId="77777777" w:rsidR="009201ED" w:rsidRDefault="009201ED" w:rsidP="009201ED">
            <w:pPr>
              <w:rPr>
                <w:rFonts w:ascii="Tw Cen MT" w:hAnsi="Tw Cen MT"/>
                <w:b/>
              </w:rPr>
            </w:pPr>
          </w:p>
          <w:p w14:paraId="264F3DC1" w14:textId="77777777" w:rsidR="009201ED" w:rsidRPr="00E119D7" w:rsidRDefault="009201ED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Khent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Gabrielle R. Catalo          _</w:t>
            </w:r>
          </w:p>
          <w:p w14:paraId="4900E510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42606962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07B7B4E3" w14:textId="77777777" w:rsidR="009201ED" w:rsidRPr="00E119D7" w:rsidRDefault="009201ED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Emmanuelle A. Gomez              _</w:t>
            </w:r>
          </w:p>
          <w:p w14:paraId="2DA32B9A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67CC8331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2BD1DD3F" w14:textId="77777777" w:rsidR="009201ED" w:rsidRPr="00E119D7" w:rsidRDefault="009201ED" w:rsidP="009201ED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Philip John B.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Cidro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   _</w:t>
            </w:r>
          </w:p>
          <w:p w14:paraId="2D2189B0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7AABE992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868" w:type="dxa"/>
            <w:gridSpan w:val="3"/>
            <w:shd w:val="clear" w:color="auto" w:fill="auto"/>
          </w:tcPr>
          <w:p w14:paraId="302C6E91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  <w:p w14:paraId="339A7323" w14:textId="77777777" w:rsidR="009201ED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Capstone Adviser:</w:t>
            </w:r>
          </w:p>
          <w:p w14:paraId="473FE3F9" w14:textId="77777777" w:rsidR="009201ED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7919B4A0" w14:textId="77777777" w:rsidR="009201ED" w:rsidRDefault="009201ED" w:rsidP="009201ED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6A3350EA" w14:textId="77777777" w:rsidR="009201ED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4DB40556" w14:textId="77777777" w:rsidR="009201ED" w:rsidRDefault="009201ED" w:rsidP="009201ED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0E3D9667" w14:textId="77777777" w:rsidR="009201ED" w:rsidRPr="00E119D7" w:rsidRDefault="009201ED" w:rsidP="009201ED">
            <w:pPr>
              <w:jc w:val="center"/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Andy A.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Lapada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_</w:t>
            </w:r>
          </w:p>
          <w:p w14:paraId="6BBF9EF1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3141863A" w14:textId="77777777" w:rsidR="009201ED" w:rsidRPr="00B43854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</w:tr>
      <w:tr w:rsidR="009201ED" w14:paraId="7E2F4970" w14:textId="77777777" w:rsidTr="00CE3549">
        <w:trPr>
          <w:trHeight w:val="70"/>
        </w:trPr>
        <w:tc>
          <w:tcPr>
            <w:tcW w:w="4433" w:type="dxa"/>
            <w:gridSpan w:val="2"/>
            <w:shd w:val="clear" w:color="auto" w:fill="auto"/>
          </w:tcPr>
          <w:p w14:paraId="299D22CD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868" w:type="dxa"/>
            <w:gridSpan w:val="3"/>
            <w:shd w:val="clear" w:color="auto" w:fill="auto"/>
          </w:tcPr>
          <w:p w14:paraId="0C4CED10" w14:textId="77777777" w:rsidR="009201ED" w:rsidRDefault="009201ED" w:rsidP="009201ED">
            <w:pPr>
              <w:jc w:val="center"/>
              <w:rPr>
                <w:rFonts w:ascii="Tw Cen MT" w:hAnsi="Tw Cen MT"/>
                <w:b/>
              </w:rPr>
            </w:pPr>
          </w:p>
        </w:tc>
      </w:tr>
    </w:tbl>
    <w:p w14:paraId="5DAB1DCC" w14:textId="77777777" w:rsidR="00CE3549" w:rsidRDefault="00CE3549" w:rsidP="00CE3549"/>
    <w:tbl>
      <w:tblPr>
        <w:tblpPr w:leftFromText="180" w:rightFromText="180" w:vertAnchor="page" w:horzAnchor="margin" w:tblpY="2356"/>
        <w:tblW w:w="10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3"/>
        <w:gridCol w:w="2750"/>
        <w:gridCol w:w="816"/>
        <w:gridCol w:w="3069"/>
        <w:gridCol w:w="1983"/>
      </w:tblGrid>
      <w:tr w:rsidR="00CE3549" w:rsidRPr="00861AFC" w14:paraId="72EBAE49" w14:textId="77777777" w:rsidTr="00B45F9F">
        <w:trPr>
          <w:trHeight w:val="713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08A311B9" w14:textId="77777777" w:rsidR="00CE3549" w:rsidRPr="00861AFC" w:rsidRDefault="00CE3549" w:rsidP="00B45F9F">
            <w:pPr>
              <w:jc w:val="center"/>
              <w:rPr>
                <w:rFonts w:ascii="Tw Cen MT" w:hAnsi="Tw Cen MT"/>
                <w:b/>
                <w:sz w:val="32"/>
              </w:rPr>
            </w:pPr>
            <w:r w:rsidRPr="00DD5F4A">
              <w:rPr>
                <w:rFonts w:ascii="Tw Cen MT" w:hAnsi="Tw Cen MT"/>
                <w:b/>
                <w:sz w:val="32"/>
              </w:rPr>
              <w:t>WEEKLY PROGRESS REPORT</w:t>
            </w:r>
          </w:p>
        </w:tc>
      </w:tr>
      <w:tr w:rsidR="00CE3549" w:rsidRPr="005E08F2" w14:paraId="0F11FBA7" w14:textId="77777777" w:rsidTr="00B45F9F">
        <w:tc>
          <w:tcPr>
            <w:tcW w:w="5507" w:type="dxa"/>
            <w:gridSpan w:val="3"/>
            <w:shd w:val="clear" w:color="auto" w:fill="auto"/>
            <w:vAlign w:val="center"/>
          </w:tcPr>
          <w:p w14:paraId="568A1CAE" w14:textId="77777777" w:rsidR="00CE3549" w:rsidRPr="005E08F2" w:rsidRDefault="00CE3549" w:rsidP="00B45F9F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Capstone Title:  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0B7B2A49" w14:textId="77777777" w:rsidR="00CE3549" w:rsidRPr="005E08F2" w:rsidRDefault="00CE3549" w:rsidP="00B45F9F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Web-Based Automated Research Approval and Submission</w:t>
            </w:r>
          </w:p>
        </w:tc>
      </w:tr>
      <w:tr w:rsidR="00CE3549" w:rsidRPr="005E08F2" w14:paraId="5B897C2E" w14:textId="77777777" w:rsidTr="00B45F9F">
        <w:tc>
          <w:tcPr>
            <w:tcW w:w="5507" w:type="dxa"/>
            <w:gridSpan w:val="3"/>
            <w:shd w:val="clear" w:color="auto" w:fill="auto"/>
            <w:vAlign w:val="center"/>
          </w:tcPr>
          <w:p w14:paraId="3FEFF3EF" w14:textId="77777777" w:rsidR="00CE3549" w:rsidRPr="005E08F2" w:rsidRDefault="00CE3549" w:rsidP="00B45F9F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 Covered: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736DEF7D" w14:textId="28AAE3F0" w:rsidR="00CE3549" w:rsidRPr="005E08F2" w:rsidRDefault="00CE3549" w:rsidP="00B45F9F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September 21</w:t>
            </w:r>
            <w:r>
              <w:rPr>
                <w:rFonts w:ascii="Tw Cen MT" w:hAnsi="Tw Cen MT"/>
                <w:b/>
                <w:sz w:val="26"/>
                <w:szCs w:val="26"/>
              </w:rPr>
              <w:t xml:space="preserve"> – September </w:t>
            </w:r>
            <w:r>
              <w:rPr>
                <w:rFonts w:ascii="Tw Cen MT" w:hAnsi="Tw Cen MT"/>
                <w:b/>
                <w:sz w:val="26"/>
                <w:szCs w:val="26"/>
              </w:rPr>
              <w:t>27</w:t>
            </w:r>
            <w:r>
              <w:rPr>
                <w:rFonts w:ascii="Tw Cen MT" w:hAnsi="Tw Cen MT"/>
                <w:b/>
                <w:sz w:val="26"/>
                <w:szCs w:val="26"/>
              </w:rPr>
              <w:t>, 2025</w:t>
            </w:r>
          </w:p>
        </w:tc>
      </w:tr>
      <w:tr w:rsidR="00CE3549" w:rsidRPr="005E08F2" w14:paraId="41A004AD" w14:textId="77777777" w:rsidTr="00B45F9F">
        <w:tc>
          <w:tcPr>
            <w:tcW w:w="5507" w:type="dxa"/>
            <w:gridSpan w:val="3"/>
            <w:shd w:val="clear" w:color="auto" w:fill="auto"/>
            <w:vAlign w:val="center"/>
          </w:tcPr>
          <w:p w14:paraId="446DCE99" w14:textId="77777777" w:rsidR="00CE3549" w:rsidRPr="005E08F2" w:rsidRDefault="00CE3549" w:rsidP="00B45F9F">
            <w:pPr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 xml:space="preserve">Adviser: </w:t>
            </w:r>
          </w:p>
        </w:tc>
        <w:tc>
          <w:tcPr>
            <w:tcW w:w="4794" w:type="dxa"/>
            <w:gridSpan w:val="2"/>
            <w:shd w:val="clear" w:color="auto" w:fill="auto"/>
            <w:vAlign w:val="center"/>
          </w:tcPr>
          <w:p w14:paraId="439B8DE9" w14:textId="77777777" w:rsidR="00CE3549" w:rsidRPr="005E08F2" w:rsidRDefault="00CE3549" w:rsidP="00B45F9F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Andy A. Lapada</w:t>
            </w:r>
          </w:p>
        </w:tc>
      </w:tr>
      <w:tr w:rsidR="00CE3549" w:rsidRPr="005E08F2" w14:paraId="0941C7D3" w14:textId="77777777" w:rsidTr="00B45F9F">
        <w:tc>
          <w:tcPr>
            <w:tcW w:w="1638" w:type="dxa"/>
            <w:shd w:val="clear" w:color="auto" w:fill="F2F2F2" w:themeFill="background1" w:themeFillShade="F2"/>
            <w:vAlign w:val="center"/>
          </w:tcPr>
          <w:p w14:paraId="32E0434E" w14:textId="77777777" w:rsidR="00CE3549" w:rsidRPr="005E08F2" w:rsidRDefault="00CE3549" w:rsidP="00B45F9F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3869" w:type="dxa"/>
            <w:gridSpan w:val="2"/>
            <w:shd w:val="clear" w:color="auto" w:fill="F2F2F2" w:themeFill="background1" w:themeFillShade="F2"/>
            <w:vAlign w:val="center"/>
          </w:tcPr>
          <w:p w14:paraId="6082D4BC" w14:textId="77777777" w:rsidR="00CE3549" w:rsidRPr="005E08F2" w:rsidRDefault="00CE3549" w:rsidP="00B45F9F">
            <w:pPr>
              <w:jc w:val="center"/>
              <w:rPr>
                <w:rFonts w:ascii="Tw Cen MT" w:hAnsi="Tw Cen MT"/>
                <w:b/>
                <w:noProof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  <w:tc>
          <w:tcPr>
            <w:tcW w:w="3334" w:type="dxa"/>
            <w:shd w:val="clear" w:color="auto" w:fill="F2F2F2" w:themeFill="background1" w:themeFillShade="F2"/>
            <w:vAlign w:val="center"/>
          </w:tcPr>
          <w:p w14:paraId="1628227E" w14:textId="77777777" w:rsidR="00CE3549" w:rsidRPr="005E08F2" w:rsidRDefault="00CE3549" w:rsidP="00B45F9F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noProof/>
                <w:sz w:val="26"/>
                <w:szCs w:val="26"/>
              </w:rPr>
              <w:t>Date</w:t>
            </w:r>
          </w:p>
        </w:tc>
        <w:tc>
          <w:tcPr>
            <w:tcW w:w="1460" w:type="dxa"/>
            <w:shd w:val="clear" w:color="auto" w:fill="F2F2F2" w:themeFill="background1" w:themeFillShade="F2"/>
            <w:vAlign w:val="center"/>
          </w:tcPr>
          <w:p w14:paraId="1CBFE85C" w14:textId="77777777" w:rsidR="00CE3549" w:rsidRPr="005E08F2" w:rsidRDefault="00CE3549" w:rsidP="00B45F9F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noProof/>
                <w:sz w:val="26"/>
                <w:szCs w:val="26"/>
              </w:rPr>
              <w:t>Accomplished Activity</w:t>
            </w:r>
          </w:p>
        </w:tc>
      </w:tr>
      <w:tr w:rsidR="00CE3549" w:rsidRPr="00B43854" w14:paraId="7DC0576F" w14:textId="77777777" w:rsidTr="00B45F9F">
        <w:tc>
          <w:tcPr>
            <w:tcW w:w="1638" w:type="dxa"/>
          </w:tcPr>
          <w:p w14:paraId="3B9B982F" w14:textId="127730BD" w:rsidR="00CE3549" w:rsidRPr="00551265" w:rsidRDefault="00CE3549" w:rsidP="00B45F9F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</w:rPr>
              <w:t>09/21</w:t>
            </w:r>
            <w:r>
              <w:rPr>
                <w:rFonts w:ascii="Tw Cen MT" w:hAnsi="Tw Cen MT"/>
                <w:b/>
                <w:bCs/>
                <w:noProof/>
              </w:rPr>
              <w:t>/2025</w:t>
            </w:r>
          </w:p>
        </w:tc>
        <w:tc>
          <w:tcPr>
            <w:tcW w:w="3869" w:type="dxa"/>
            <w:gridSpan w:val="2"/>
          </w:tcPr>
          <w:p w14:paraId="5B2A1532" w14:textId="04F82924" w:rsidR="00CE3549" w:rsidRPr="00551265" w:rsidRDefault="00CE3549" w:rsidP="00CE3549">
            <w:pPr>
              <w:rPr>
                <w:rFonts w:ascii="Tw Cen MT" w:hAnsi="Tw Cen MT"/>
                <w:b/>
                <w:bCs/>
                <w:noProof/>
              </w:rPr>
            </w:pPr>
            <w:r>
              <w:rPr>
                <w:rFonts w:ascii="Tw Cen MT" w:hAnsi="Tw Cen MT"/>
                <w:b/>
                <w:bCs/>
                <w:noProof/>
                <w:lang w:val="en-PH"/>
              </w:rPr>
              <w:t xml:space="preserve">Finished </w:t>
            </w:r>
            <w:r>
              <w:rPr>
                <w:rFonts w:ascii="Tw Cen MT" w:hAnsi="Tw Cen MT"/>
                <w:b/>
                <w:bCs/>
                <w:noProof/>
                <w:lang w:val="en-PH"/>
              </w:rPr>
              <w:t>creating chapter 4 of our research</w:t>
            </w:r>
          </w:p>
        </w:tc>
        <w:tc>
          <w:tcPr>
            <w:tcW w:w="3334" w:type="dxa"/>
          </w:tcPr>
          <w:p w14:paraId="787BFBFF" w14:textId="55097C93" w:rsidR="00CE3549" w:rsidRPr="00B43854" w:rsidRDefault="00CE3549" w:rsidP="00B45F9F">
            <w:pPr>
              <w:rPr>
                <w:rFonts w:ascii="Tw Cen MT" w:hAnsi="Tw Cen MT"/>
              </w:rPr>
            </w:pPr>
            <w:r>
              <w:rPr>
                <w:rFonts w:ascii="Tw Cen MT" w:hAnsi="Tw Cen MT"/>
                <w:b/>
                <w:bCs/>
                <w:noProof/>
              </w:rPr>
              <w:t>09/27</w:t>
            </w:r>
            <w:r>
              <w:rPr>
                <w:rFonts w:ascii="Tw Cen MT" w:hAnsi="Tw Cen MT"/>
                <w:b/>
                <w:bCs/>
                <w:noProof/>
              </w:rPr>
              <w:t>/2025</w:t>
            </w:r>
          </w:p>
        </w:tc>
        <w:tc>
          <w:tcPr>
            <w:tcW w:w="1460" w:type="dxa"/>
            <w:vMerge w:val="restart"/>
          </w:tcPr>
          <w:p w14:paraId="477F67DD" w14:textId="77777777" w:rsidR="00CE3549" w:rsidRPr="00B43854" w:rsidRDefault="00CE3549" w:rsidP="00B45F9F">
            <w:pPr>
              <w:rPr>
                <w:rFonts w:ascii="Tw Cen MT" w:hAnsi="Tw Cen MT"/>
              </w:rPr>
            </w:pPr>
          </w:p>
        </w:tc>
      </w:tr>
      <w:tr w:rsidR="00CE3549" w:rsidRPr="00B43854" w14:paraId="7950D45E" w14:textId="77777777" w:rsidTr="00B45F9F">
        <w:tc>
          <w:tcPr>
            <w:tcW w:w="1638" w:type="dxa"/>
          </w:tcPr>
          <w:p w14:paraId="56E72878" w14:textId="0963D2DA" w:rsidR="00CE3549" w:rsidRPr="00B43854" w:rsidRDefault="00CE3549" w:rsidP="00B45F9F">
            <w:pPr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  <w:bCs/>
                <w:noProof/>
              </w:rPr>
              <w:t>09/21</w:t>
            </w:r>
            <w:r>
              <w:rPr>
                <w:rFonts w:ascii="Tw Cen MT" w:hAnsi="Tw Cen MT"/>
                <w:b/>
                <w:bCs/>
                <w:noProof/>
              </w:rPr>
              <w:t>/2025</w:t>
            </w:r>
          </w:p>
        </w:tc>
        <w:tc>
          <w:tcPr>
            <w:tcW w:w="3869" w:type="dxa"/>
            <w:gridSpan w:val="2"/>
          </w:tcPr>
          <w:p w14:paraId="7D087A34" w14:textId="5DDBC7CC" w:rsidR="00CE3549" w:rsidRPr="00B43854" w:rsidRDefault="00CE3549" w:rsidP="00B45F9F">
            <w:pPr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  <w:bCs/>
                <w:noProof/>
                <w:lang w:val="en-PH"/>
              </w:rPr>
              <w:t xml:space="preserve">Finished creating chapter </w:t>
            </w:r>
            <w:r>
              <w:rPr>
                <w:rFonts w:ascii="Tw Cen MT" w:hAnsi="Tw Cen MT"/>
                <w:b/>
                <w:bCs/>
                <w:noProof/>
                <w:lang w:val="en-PH"/>
              </w:rPr>
              <w:t>5</w:t>
            </w:r>
            <w:bookmarkStart w:id="0" w:name="_GoBack"/>
            <w:bookmarkEnd w:id="0"/>
            <w:r>
              <w:rPr>
                <w:rFonts w:ascii="Tw Cen MT" w:hAnsi="Tw Cen MT"/>
                <w:b/>
                <w:bCs/>
                <w:noProof/>
                <w:lang w:val="en-PH"/>
              </w:rPr>
              <w:t xml:space="preserve"> of our research</w:t>
            </w:r>
          </w:p>
        </w:tc>
        <w:tc>
          <w:tcPr>
            <w:tcW w:w="3334" w:type="dxa"/>
          </w:tcPr>
          <w:p w14:paraId="49450B56" w14:textId="380B44B1" w:rsidR="00CE3549" w:rsidRPr="00B43854" w:rsidRDefault="00CE3549" w:rsidP="00B45F9F">
            <w:pPr>
              <w:rPr>
                <w:rFonts w:ascii="Tw Cen MT" w:hAnsi="Tw Cen MT"/>
              </w:rPr>
            </w:pPr>
            <w:r>
              <w:rPr>
                <w:rFonts w:ascii="Tw Cen MT" w:hAnsi="Tw Cen MT"/>
                <w:b/>
                <w:bCs/>
                <w:noProof/>
              </w:rPr>
              <w:t>09/27</w:t>
            </w:r>
            <w:r>
              <w:rPr>
                <w:rFonts w:ascii="Tw Cen MT" w:hAnsi="Tw Cen MT"/>
                <w:b/>
                <w:bCs/>
                <w:noProof/>
              </w:rPr>
              <w:t>/2025</w:t>
            </w:r>
          </w:p>
        </w:tc>
        <w:tc>
          <w:tcPr>
            <w:tcW w:w="1460" w:type="dxa"/>
            <w:vMerge/>
          </w:tcPr>
          <w:p w14:paraId="78D0B230" w14:textId="77777777" w:rsidR="00CE3549" w:rsidRPr="00B43854" w:rsidRDefault="00CE3549" w:rsidP="00B45F9F">
            <w:pPr>
              <w:rPr>
                <w:rFonts w:ascii="Tw Cen MT" w:hAnsi="Tw Cen MT"/>
              </w:rPr>
            </w:pPr>
          </w:p>
        </w:tc>
      </w:tr>
      <w:tr w:rsidR="00CE3549" w:rsidRPr="00B43854" w14:paraId="1DCA60DA" w14:textId="77777777" w:rsidTr="00B45F9F">
        <w:tc>
          <w:tcPr>
            <w:tcW w:w="1638" w:type="dxa"/>
          </w:tcPr>
          <w:p w14:paraId="2CF020F2" w14:textId="77777777" w:rsidR="00CE3549" w:rsidRPr="00B43854" w:rsidRDefault="00CE3549" w:rsidP="00B45F9F">
            <w:pPr>
              <w:rPr>
                <w:rFonts w:ascii="Tw Cen MT" w:hAnsi="Tw Cen MT"/>
                <w:b/>
              </w:rPr>
            </w:pPr>
          </w:p>
        </w:tc>
        <w:tc>
          <w:tcPr>
            <w:tcW w:w="3869" w:type="dxa"/>
            <w:gridSpan w:val="2"/>
          </w:tcPr>
          <w:p w14:paraId="132CB511" w14:textId="77777777" w:rsidR="00CE3549" w:rsidRPr="00B43854" w:rsidRDefault="00CE3549" w:rsidP="00B45F9F">
            <w:pPr>
              <w:rPr>
                <w:rFonts w:ascii="Tw Cen MT" w:hAnsi="Tw Cen MT"/>
                <w:b/>
              </w:rPr>
            </w:pPr>
          </w:p>
        </w:tc>
        <w:tc>
          <w:tcPr>
            <w:tcW w:w="3334" w:type="dxa"/>
          </w:tcPr>
          <w:p w14:paraId="352AF5CA" w14:textId="77777777" w:rsidR="00CE3549" w:rsidRPr="00B43854" w:rsidRDefault="00CE3549" w:rsidP="00B45F9F">
            <w:pPr>
              <w:rPr>
                <w:rFonts w:ascii="Tw Cen MT" w:hAnsi="Tw Cen MT"/>
              </w:rPr>
            </w:pPr>
          </w:p>
        </w:tc>
        <w:tc>
          <w:tcPr>
            <w:tcW w:w="1460" w:type="dxa"/>
            <w:vMerge/>
          </w:tcPr>
          <w:p w14:paraId="4C240B17" w14:textId="77777777" w:rsidR="00CE3549" w:rsidRPr="00B43854" w:rsidRDefault="00CE3549" w:rsidP="00B45F9F">
            <w:pPr>
              <w:rPr>
                <w:rFonts w:ascii="Tw Cen MT" w:hAnsi="Tw Cen MT"/>
              </w:rPr>
            </w:pPr>
          </w:p>
        </w:tc>
      </w:tr>
      <w:tr w:rsidR="00CE3549" w:rsidRPr="005E08F2" w14:paraId="24F90B89" w14:textId="77777777" w:rsidTr="00B45F9F">
        <w:trPr>
          <w:trHeight w:val="407"/>
        </w:trPr>
        <w:tc>
          <w:tcPr>
            <w:tcW w:w="10301" w:type="dxa"/>
            <w:gridSpan w:val="5"/>
            <w:shd w:val="clear" w:color="auto" w:fill="F2F2F2" w:themeFill="background1" w:themeFillShade="F2"/>
            <w:vAlign w:val="center"/>
          </w:tcPr>
          <w:p w14:paraId="77F24975" w14:textId="77777777" w:rsidR="00CE3549" w:rsidRPr="005E08F2" w:rsidRDefault="00CE3549" w:rsidP="00B45F9F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Certified True and Correct by:</w:t>
            </w:r>
          </w:p>
        </w:tc>
      </w:tr>
      <w:tr w:rsidR="00CE3549" w:rsidRPr="00B43854" w14:paraId="7B646877" w14:textId="77777777" w:rsidTr="00B45F9F">
        <w:trPr>
          <w:trHeight w:val="3223"/>
        </w:trPr>
        <w:tc>
          <w:tcPr>
            <w:tcW w:w="4591" w:type="dxa"/>
            <w:gridSpan w:val="2"/>
            <w:shd w:val="clear" w:color="auto" w:fill="auto"/>
          </w:tcPr>
          <w:p w14:paraId="013C4E55" w14:textId="77777777" w:rsidR="00CE3549" w:rsidRDefault="00CE3549" w:rsidP="00B45F9F">
            <w:pPr>
              <w:jc w:val="center"/>
              <w:rPr>
                <w:rFonts w:ascii="Tw Cen MT" w:hAnsi="Tw Cen MT"/>
                <w:b/>
              </w:rPr>
            </w:pPr>
          </w:p>
          <w:p w14:paraId="0195B1E7" w14:textId="77777777" w:rsidR="00CE3549" w:rsidRPr="005E08F2" w:rsidRDefault="00CE3549" w:rsidP="00B45F9F">
            <w:pPr>
              <w:rPr>
                <w:rFonts w:ascii="Tw Cen MT" w:hAnsi="Tw Cen MT"/>
                <w:b/>
                <w:sz w:val="26"/>
                <w:szCs w:val="26"/>
              </w:rPr>
            </w:pPr>
            <w:r w:rsidRPr="005E08F2">
              <w:rPr>
                <w:rFonts w:ascii="Tw Cen MT" w:hAnsi="Tw Cen MT"/>
                <w:b/>
                <w:sz w:val="26"/>
                <w:szCs w:val="26"/>
              </w:rPr>
              <w:t>Proponents:</w:t>
            </w:r>
          </w:p>
          <w:p w14:paraId="66D6A609" w14:textId="77777777" w:rsidR="00CE3549" w:rsidRDefault="00CE3549" w:rsidP="00B45F9F">
            <w:pPr>
              <w:rPr>
                <w:rFonts w:ascii="Tw Cen MT" w:hAnsi="Tw Cen MT"/>
                <w:b/>
              </w:rPr>
            </w:pPr>
          </w:p>
          <w:p w14:paraId="53AC98AC" w14:textId="77777777" w:rsidR="00CE3549" w:rsidRPr="00E119D7" w:rsidRDefault="00CE3549" w:rsidP="00B45F9F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Khent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Gabrielle R. Catalo          _</w:t>
            </w:r>
          </w:p>
          <w:p w14:paraId="1F69D135" w14:textId="77777777" w:rsidR="00CE3549" w:rsidRDefault="00CE3549" w:rsidP="00B45F9F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398BA61C" w14:textId="77777777" w:rsidR="00CE3549" w:rsidRDefault="00CE3549" w:rsidP="00B45F9F">
            <w:pPr>
              <w:jc w:val="center"/>
              <w:rPr>
                <w:rFonts w:ascii="Tw Cen MT" w:hAnsi="Tw Cen MT"/>
                <w:b/>
              </w:rPr>
            </w:pPr>
          </w:p>
          <w:p w14:paraId="3D70616E" w14:textId="77777777" w:rsidR="00CE3549" w:rsidRPr="00E119D7" w:rsidRDefault="00CE3549" w:rsidP="00B45F9F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Emmanuelle A. Gomez              _</w:t>
            </w:r>
          </w:p>
          <w:p w14:paraId="1B5689F6" w14:textId="77777777" w:rsidR="00CE3549" w:rsidRDefault="00CE3549" w:rsidP="00B45F9F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61F76367" w14:textId="77777777" w:rsidR="00CE3549" w:rsidRDefault="00CE3549" w:rsidP="00B45F9F">
            <w:pPr>
              <w:jc w:val="center"/>
              <w:rPr>
                <w:rFonts w:ascii="Tw Cen MT" w:hAnsi="Tw Cen MT"/>
                <w:b/>
              </w:rPr>
            </w:pPr>
          </w:p>
          <w:p w14:paraId="6AAD59BB" w14:textId="77777777" w:rsidR="00CE3549" w:rsidRPr="00E119D7" w:rsidRDefault="00CE3549" w:rsidP="00B45F9F">
            <w:pPr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Philip John B.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Cidro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   _</w:t>
            </w:r>
          </w:p>
          <w:p w14:paraId="175849AE" w14:textId="77777777" w:rsidR="00CE3549" w:rsidRDefault="00CE3549" w:rsidP="00B45F9F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310F5D85" w14:textId="77777777" w:rsidR="00CE3549" w:rsidRDefault="00CE3549" w:rsidP="00B45F9F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710" w:type="dxa"/>
            <w:gridSpan w:val="3"/>
            <w:shd w:val="clear" w:color="auto" w:fill="auto"/>
          </w:tcPr>
          <w:p w14:paraId="358391D5" w14:textId="77777777" w:rsidR="00CE3549" w:rsidRDefault="00CE3549" w:rsidP="00B45F9F">
            <w:pPr>
              <w:jc w:val="center"/>
              <w:rPr>
                <w:rFonts w:ascii="Tw Cen MT" w:hAnsi="Tw Cen MT"/>
                <w:b/>
              </w:rPr>
            </w:pPr>
          </w:p>
          <w:p w14:paraId="137E5C0B" w14:textId="77777777" w:rsidR="00CE3549" w:rsidRDefault="00CE3549" w:rsidP="00B45F9F">
            <w:pPr>
              <w:rPr>
                <w:rFonts w:ascii="Tw Cen MT" w:hAnsi="Tw Cen MT"/>
                <w:b/>
                <w:sz w:val="26"/>
                <w:szCs w:val="26"/>
              </w:rPr>
            </w:pPr>
            <w:r>
              <w:rPr>
                <w:rFonts w:ascii="Tw Cen MT" w:hAnsi="Tw Cen MT"/>
                <w:b/>
                <w:sz w:val="26"/>
                <w:szCs w:val="26"/>
              </w:rPr>
              <w:t>Capstone Adviser:</w:t>
            </w:r>
          </w:p>
          <w:p w14:paraId="719DC64B" w14:textId="77777777" w:rsidR="00CE3549" w:rsidRDefault="00CE3549" w:rsidP="00B45F9F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4CCD2335" w14:textId="77777777" w:rsidR="00CE3549" w:rsidRDefault="00CE3549" w:rsidP="00B45F9F">
            <w:pPr>
              <w:rPr>
                <w:rFonts w:ascii="Tw Cen MT" w:hAnsi="Tw Cen MT"/>
                <w:b/>
                <w:sz w:val="26"/>
                <w:szCs w:val="26"/>
              </w:rPr>
            </w:pPr>
          </w:p>
          <w:p w14:paraId="74CC7ABF" w14:textId="77777777" w:rsidR="00CE3549" w:rsidRDefault="00CE3549" w:rsidP="00B45F9F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638DF110" w14:textId="77777777" w:rsidR="00CE3549" w:rsidRDefault="00CE3549" w:rsidP="00B45F9F">
            <w:pPr>
              <w:jc w:val="center"/>
              <w:rPr>
                <w:rFonts w:ascii="Tw Cen MT" w:hAnsi="Tw Cen MT"/>
                <w:b/>
                <w:sz w:val="26"/>
                <w:szCs w:val="26"/>
              </w:rPr>
            </w:pPr>
          </w:p>
          <w:p w14:paraId="5765E06E" w14:textId="77777777" w:rsidR="00CE3549" w:rsidRPr="00E119D7" w:rsidRDefault="00CE3549" w:rsidP="00B45F9F">
            <w:pPr>
              <w:jc w:val="center"/>
              <w:rPr>
                <w:rFonts w:ascii="Tw Cen MT" w:hAnsi="Tw Cen MT"/>
                <w:bCs/>
                <w:sz w:val="26"/>
                <w:szCs w:val="26"/>
                <w:u w:val="single"/>
              </w:rPr>
            </w:pPr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 Andy A. </w:t>
            </w:r>
            <w:proofErr w:type="spellStart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>Lapada</w:t>
            </w:r>
            <w:proofErr w:type="spellEnd"/>
            <w:r>
              <w:rPr>
                <w:rFonts w:ascii="Tw Cen MT" w:hAnsi="Tw Cen MT"/>
                <w:bCs/>
                <w:sz w:val="26"/>
                <w:szCs w:val="26"/>
                <w:u w:val="single"/>
              </w:rPr>
              <w:t xml:space="preserve">              _</w:t>
            </w:r>
          </w:p>
          <w:p w14:paraId="7A5FD232" w14:textId="77777777" w:rsidR="00CE3549" w:rsidRDefault="00CE3549" w:rsidP="00B45F9F">
            <w:pPr>
              <w:jc w:val="center"/>
              <w:rPr>
                <w:rFonts w:ascii="Tw Cen MT" w:hAnsi="Tw Cen MT"/>
                <w:b/>
              </w:rPr>
            </w:pPr>
            <w:r>
              <w:rPr>
                <w:rFonts w:ascii="Tw Cen MT" w:hAnsi="Tw Cen MT"/>
                <w:b/>
              </w:rPr>
              <w:t>Signature over Printed Name</w:t>
            </w:r>
          </w:p>
          <w:p w14:paraId="490FBA21" w14:textId="77777777" w:rsidR="00CE3549" w:rsidRPr="00B43854" w:rsidRDefault="00CE3549" w:rsidP="00B45F9F">
            <w:pPr>
              <w:jc w:val="center"/>
              <w:rPr>
                <w:rFonts w:ascii="Tw Cen MT" w:hAnsi="Tw Cen MT"/>
                <w:b/>
              </w:rPr>
            </w:pPr>
          </w:p>
        </w:tc>
      </w:tr>
      <w:tr w:rsidR="00CE3549" w14:paraId="42812D89" w14:textId="77777777" w:rsidTr="00B45F9F">
        <w:trPr>
          <w:trHeight w:val="70"/>
        </w:trPr>
        <w:tc>
          <w:tcPr>
            <w:tcW w:w="4591" w:type="dxa"/>
            <w:gridSpan w:val="2"/>
            <w:shd w:val="clear" w:color="auto" w:fill="auto"/>
          </w:tcPr>
          <w:p w14:paraId="56088D52" w14:textId="77777777" w:rsidR="00CE3549" w:rsidRDefault="00CE3549" w:rsidP="00B45F9F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5710" w:type="dxa"/>
            <w:gridSpan w:val="3"/>
            <w:shd w:val="clear" w:color="auto" w:fill="auto"/>
          </w:tcPr>
          <w:p w14:paraId="212278CE" w14:textId="77777777" w:rsidR="00CE3549" w:rsidRDefault="00CE3549" w:rsidP="00B45F9F">
            <w:pPr>
              <w:jc w:val="center"/>
              <w:rPr>
                <w:rFonts w:ascii="Tw Cen MT" w:hAnsi="Tw Cen MT"/>
                <w:b/>
              </w:rPr>
            </w:pPr>
          </w:p>
        </w:tc>
      </w:tr>
    </w:tbl>
    <w:p w14:paraId="54321E3C" w14:textId="77777777" w:rsidR="009201ED" w:rsidRPr="00B73299" w:rsidRDefault="009201ED" w:rsidP="001103BF"/>
    <w:sectPr w:rsidR="009201ED" w:rsidRPr="00B73299" w:rsidSect="00B80E68">
      <w:headerReference w:type="default" r:id="rId8"/>
      <w:footerReference w:type="default" r:id="rId9"/>
      <w:pgSz w:w="12240" w:h="15840" w:code="1"/>
      <w:pgMar w:top="2251" w:right="1466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A28504" w14:textId="77777777" w:rsidR="003F2B69" w:rsidRDefault="003F2B69" w:rsidP="002C02CB">
      <w:r>
        <w:separator/>
      </w:r>
    </w:p>
  </w:endnote>
  <w:endnote w:type="continuationSeparator" w:id="0">
    <w:p w14:paraId="2F6DE7B4" w14:textId="77777777" w:rsidR="003F2B69" w:rsidRDefault="003F2B69" w:rsidP="002C0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w Cen MT">
    <w:altName w:val="Lucida Sans Unicode"/>
    <w:charset w:val="00"/>
    <w:family w:val="swiss"/>
    <w:pitch w:val="variable"/>
    <w:sig w:usb0="00000001" w:usb1="00000000" w:usb2="00000000" w:usb3="00000000" w:csb0="00000003" w:csb1="00000000"/>
  </w:font>
  <w:font w:name="Roboto Condensed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C4E01D" w14:textId="77777777" w:rsidR="009201ED" w:rsidRDefault="009201ED" w:rsidP="002C02CB">
    <w:pPr>
      <w:rPr>
        <w:rFonts w:ascii="Arial" w:hAnsi="Arial" w:cs="Arial"/>
        <w:lang w:val="en-PH"/>
      </w:rPr>
    </w:pPr>
    <w:r>
      <w:rPr>
        <w:rFonts w:ascii="Arial" w:hAnsi="Arial" w:cs="Arial"/>
        <w:noProof/>
        <w:lang w:val="en-PH" w:eastAsia="en-PH"/>
      </w:rPr>
      <w:drawing>
        <wp:anchor distT="0" distB="0" distL="114300" distR="114300" simplePos="0" relativeHeight="251619840" behindDoc="0" locked="0" layoutInCell="1" allowOverlap="1" wp14:anchorId="25235748" wp14:editId="57D82345">
          <wp:simplePos x="0" y="0"/>
          <wp:positionH relativeFrom="column">
            <wp:posOffset>-177800</wp:posOffset>
          </wp:positionH>
          <wp:positionV relativeFrom="paragraph">
            <wp:posOffset>-114624</wp:posOffset>
          </wp:positionV>
          <wp:extent cx="6482080" cy="64135"/>
          <wp:effectExtent l="0" t="0" r="0" b="0"/>
          <wp:wrapNone/>
          <wp:docPr id="310" name="Picture 3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0" name="Picture 310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35" b="76609"/>
                  <a:stretch/>
                </pic:blipFill>
                <pic:spPr bwMode="auto">
                  <a:xfrm>
                    <a:off x="0" y="0"/>
                    <a:ext cx="6482080" cy="641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D5F4A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19CDFE29" wp14:editId="0E9C3A8C">
              <wp:simplePos x="0" y="0"/>
              <wp:positionH relativeFrom="column">
                <wp:posOffset>0</wp:posOffset>
              </wp:positionH>
              <wp:positionV relativeFrom="paragraph">
                <wp:posOffset>-50165</wp:posOffset>
              </wp:positionV>
              <wp:extent cx="2009775" cy="714375"/>
              <wp:effectExtent l="0" t="0" r="0" b="1270"/>
              <wp:wrapNone/>
              <wp:docPr id="29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977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B56D7B2" w14:textId="77777777" w:rsidR="009201ED" w:rsidRPr="00297557" w:rsidRDefault="009201ED" w:rsidP="00DD5F4A">
                          <w:pPr>
                            <w:rPr>
                              <w:rFonts w:ascii="Roboto Condensed" w:hAnsi="Roboto Condensed"/>
                              <w:sz w:val="20"/>
                            </w:rPr>
                          </w:pPr>
                          <w:proofErr w:type="spellStart"/>
                          <w:r w:rsidRPr="00297557">
                            <w:rPr>
                              <w:rFonts w:ascii="Roboto Condensed" w:hAnsi="Roboto Condensed"/>
                              <w:sz w:val="20"/>
                            </w:rPr>
                            <w:t>Borongan</w:t>
                          </w:r>
                          <w:proofErr w:type="spellEnd"/>
                          <w:r w:rsidRPr="00297557">
                            <w:rPr>
                              <w:rFonts w:ascii="Roboto Condensed" w:hAnsi="Roboto Condensed"/>
                              <w:sz w:val="20"/>
                            </w:rPr>
                            <w:t xml:space="preserve"> City</w:t>
                          </w:r>
                          <w:r>
                            <w:rPr>
                              <w:rFonts w:ascii="Roboto Condensed" w:hAnsi="Roboto Condensed"/>
                              <w:sz w:val="20"/>
                            </w:rPr>
                            <w:t xml:space="preserve"> 6800</w:t>
                          </w:r>
                          <w:r>
                            <w:rPr>
                              <w:rFonts w:ascii="Roboto Condensed" w:hAnsi="Roboto Condensed"/>
                              <w:sz w:val="20"/>
                            </w:rPr>
                            <w:br/>
                          </w:r>
                          <w:r w:rsidRPr="00297557">
                            <w:rPr>
                              <w:rFonts w:ascii="Roboto Condensed" w:hAnsi="Roboto Condensed"/>
                              <w:sz w:val="20"/>
                            </w:rPr>
                            <w:t>Eastern Samar</w:t>
                          </w:r>
                          <w:r>
                            <w:rPr>
                              <w:rFonts w:ascii="Roboto Condensed" w:hAnsi="Roboto Condensed"/>
                              <w:sz w:val="20"/>
                            </w:rPr>
                            <w:t>, Philippines</w:t>
                          </w:r>
                          <w:r>
                            <w:rPr>
                              <w:rFonts w:ascii="Roboto Condensed" w:hAnsi="Roboto Condensed"/>
                              <w:sz w:val="20"/>
                            </w:rPr>
                            <w:br/>
                          </w:r>
                          <w:r w:rsidRPr="001348F8">
                            <w:rPr>
                              <w:rFonts w:ascii="Roboto Condensed" w:hAnsi="Roboto Condensed"/>
                              <w:sz w:val="20"/>
                            </w:rPr>
                            <w:t>info@essu.edu.ph</w:t>
                          </w:r>
                          <w:r>
                            <w:rPr>
                              <w:rFonts w:ascii="Roboto Condensed" w:hAnsi="Roboto Condensed"/>
                              <w:sz w:val="20"/>
                            </w:rPr>
                            <w:br/>
                          </w:r>
                          <w:r w:rsidRPr="00297557">
                            <w:rPr>
                              <w:rFonts w:ascii="Roboto Condensed" w:hAnsi="Roboto Condensed"/>
                              <w:sz w:val="20"/>
                            </w:rPr>
                            <w:t>https://essu.edu.ph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CDFE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3.95pt;width:158.25pt;height:56.2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" filled="f" stroked="f">
              <v:textbox style="mso-fit-shape-to-text:t">
                <w:txbxContent>
                  <w:p w14:paraId="6B56D7B2" w14:textId="77777777" w:rsidR="00DD5F4A" w:rsidRPr="00297557" w:rsidRDefault="00DD5F4A" w:rsidP="00DD5F4A">
                    <w:pPr>
                      <w:rPr>
                        <w:rFonts w:ascii="Roboto Condensed" w:hAnsi="Roboto Condensed"/>
                        <w:sz w:val="20"/>
                      </w:rPr>
                    </w:pPr>
                    <w:proofErr w:type="spellStart"/>
                    <w:r w:rsidRPr="00297557">
                      <w:rPr>
                        <w:rFonts w:ascii="Roboto Condensed" w:hAnsi="Roboto Condensed"/>
                        <w:sz w:val="20"/>
                      </w:rPr>
                      <w:t>Borongan</w:t>
                    </w:r>
                    <w:proofErr w:type="spellEnd"/>
                    <w:r w:rsidRPr="00297557">
                      <w:rPr>
                        <w:rFonts w:ascii="Roboto Condensed" w:hAnsi="Roboto Condensed"/>
                        <w:sz w:val="20"/>
                      </w:rPr>
                      <w:t xml:space="preserve"> City</w:t>
                    </w:r>
                    <w:r>
                      <w:rPr>
                        <w:rFonts w:ascii="Roboto Condensed" w:hAnsi="Roboto Condensed"/>
                        <w:sz w:val="20"/>
                      </w:rPr>
                      <w:t xml:space="preserve"> 6800</w:t>
                    </w:r>
                    <w:r>
                      <w:rPr>
                        <w:rFonts w:ascii="Roboto Condensed" w:hAnsi="Roboto Condensed"/>
                        <w:sz w:val="20"/>
                      </w:rPr>
                      <w:br/>
                    </w:r>
                    <w:r w:rsidRPr="00297557">
                      <w:rPr>
                        <w:rFonts w:ascii="Roboto Condensed" w:hAnsi="Roboto Condensed"/>
                        <w:sz w:val="20"/>
                      </w:rPr>
                      <w:t>Eastern Samar</w:t>
                    </w:r>
                    <w:r>
                      <w:rPr>
                        <w:rFonts w:ascii="Roboto Condensed" w:hAnsi="Roboto Condensed"/>
                        <w:sz w:val="20"/>
                      </w:rPr>
                      <w:t>, Philippines</w:t>
                    </w:r>
                    <w:r>
                      <w:rPr>
                        <w:rFonts w:ascii="Roboto Condensed" w:hAnsi="Roboto Condensed"/>
                        <w:sz w:val="20"/>
                      </w:rPr>
                      <w:br/>
                    </w:r>
                    <w:r w:rsidRPr="001348F8">
                      <w:rPr>
                        <w:rFonts w:ascii="Roboto Condensed" w:hAnsi="Roboto Condensed"/>
                        <w:sz w:val="20"/>
                      </w:rPr>
                      <w:t>info@essu.edu.ph</w:t>
                    </w:r>
                    <w:r>
                      <w:rPr>
                        <w:rFonts w:ascii="Roboto Condensed" w:hAnsi="Roboto Condensed"/>
                        <w:sz w:val="20"/>
                      </w:rPr>
                      <w:br/>
                    </w:r>
                    <w:r w:rsidRPr="00297557">
                      <w:rPr>
                        <w:rFonts w:ascii="Roboto Condensed" w:hAnsi="Roboto Condensed"/>
                        <w:sz w:val="20"/>
                      </w:rPr>
                      <w:t>https://essu.edu.ph</w:t>
                    </w:r>
                  </w:p>
                </w:txbxContent>
              </v:textbox>
            </v:shape>
          </w:pict>
        </mc:Fallback>
      </mc:AlternateContent>
    </w:r>
    <w:r w:rsidRPr="00DD5F4A">
      <w:rPr>
        <w:noProof/>
        <w:lang w:val="en-PH" w:eastAsia="en-PH"/>
      </w:rPr>
      <w:drawing>
        <wp:anchor distT="0" distB="0" distL="114300" distR="114300" simplePos="0" relativeHeight="251700736" behindDoc="0" locked="0" layoutInCell="1" allowOverlap="1" wp14:anchorId="1A7EC38F" wp14:editId="0C210F5B">
          <wp:simplePos x="0" y="0"/>
          <wp:positionH relativeFrom="column">
            <wp:posOffset>4760595</wp:posOffset>
          </wp:positionH>
          <wp:positionV relativeFrom="paragraph">
            <wp:posOffset>28264</wp:posOffset>
          </wp:positionV>
          <wp:extent cx="1228725" cy="630555"/>
          <wp:effectExtent l="0" t="0" r="9525" b="0"/>
          <wp:wrapNone/>
          <wp:docPr id="1" name="Picture 1" descr="C:\Users\DEAN OFFICE\Downloads\socotec_20m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DEAN OFFICE\Downloads\socotec_20mm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725" cy="630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D68B8E" w14:textId="77777777" w:rsidR="009201ED" w:rsidRDefault="009201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65FBFA" w14:textId="77777777" w:rsidR="003F2B69" w:rsidRDefault="003F2B69" w:rsidP="002C02CB">
      <w:r>
        <w:separator/>
      </w:r>
    </w:p>
  </w:footnote>
  <w:footnote w:type="continuationSeparator" w:id="0">
    <w:p w14:paraId="24A6AD84" w14:textId="77777777" w:rsidR="003F2B69" w:rsidRDefault="003F2B69" w:rsidP="002C02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68F164" w14:textId="712C9CD5" w:rsidR="009201ED" w:rsidRDefault="009201ED" w:rsidP="00E2726D">
    <w:pPr>
      <w:pStyle w:val="Header"/>
      <w:tabs>
        <w:tab w:val="clear" w:pos="4680"/>
        <w:tab w:val="clear" w:pos="9360"/>
        <w:tab w:val="left" w:pos="8592"/>
      </w:tabs>
    </w:pPr>
    <w:r>
      <w:rPr>
        <w:noProof/>
        <w:lang w:val="en-PH" w:eastAsia="en-PH"/>
      </w:rPr>
      <w:drawing>
        <wp:anchor distT="0" distB="0" distL="114300" distR="114300" simplePos="0" relativeHeight="251660800" behindDoc="0" locked="0" layoutInCell="1" allowOverlap="1" wp14:anchorId="2A1DC839" wp14:editId="7D72C940">
          <wp:simplePos x="0" y="0"/>
          <wp:positionH relativeFrom="column">
            <wp:posOffset>5135880</wp:posOffset>
          </wp:positionH>
          <wp:positionV relativeFrom="paragraph">
            <wp:posOffset>-259080</wp:posOffset>
          </wp:positionV>
          <wp:extent cx="1116330" cy="967105"/>
          <wp:effectExtent l="0" t="0" r="7620" b="4445"/>
          <wp:wrapSquare wrapText="bothSides"/>
          <wp:docPr id="5" name="image3.png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.png" descr="A logo with a sun and stars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6330" cy="967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18"/>
        <w:lang w:val="en-PH" w:eastAsia="en-PH"/>
      </w:rPr>
      <w:drawing>
        <wp:anchor distT="0" distB="0" distL="114300" distR="114300" simplePos="0" relativeHeight="251656704" behindDoc="0" locked="0" layoutInCell="1" allowOverlap="1" wp14:anchorId="71662F64" wp14:editId="52675D81">
          <wp:simplePos x="0" y="0"/>
          <wp:positionH relativeFrom="column">
            <wp:posOffset>-129229</wp:posOffset>
          </wp:positionH>
          <wp:positionV relativeFrom="paragraph">
            <wp:posOffset>-343535</wp:posOffset>
          </wp:positionV>
          <wp:extent cx="3554243" cy="1091821"/>
          <wp:effectExtent l="0" t="0" r="8255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54243" cy="10918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54749"/>
    <w:multiLevelType w:val="multilevel"/>
    <w:tmpl w:val="B0CE760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1" w15:restartNumberingAfterBreak="0">
    <w:nsid w:val="019B3FA6"/>
    <w:multiLevelType w:val="hybridMultilevel"/>
    <w:tmpl w:val="2CEA75A2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59C0B816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451B2D"/>
    <w:multiLevelType w:val="hybridMultilevel"/>
    <w:tmpl w:val="E05E111C"/>
    <w:lvl w:ilvl="0" w:tplc="87EA97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BB53B0"/>
    <w:multiLevelType w:val="hybridMultilevel"/>
    <w:tmpl w:val="23722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9C0B81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541654BE">
      <w:start w:val="3"/>
      <w:numFmt w:val="bullet"/>
      <w:lvlText w:val=""/>
      <w:lvlJc w:val="left"/>
      <w:pPr>
        <w:ind w:left="2340" w:hanging="360"/>
      </w:pPr>
      <w:rPr>
        <w:rFonts w:ascii="Symbol" w:eastAsia="Times New Roman" w:hAnsi="Symbol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9D1328"/>
    <w:multiLevelType w:val="multilevel"/>
    <w:tmpl w:val="13A898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0E131A73"/>
    <w:multiLevelType w:val="multilevel"/>
    <w:tmpl w:val="D0500C0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873EED"/>
    <w:multiLevelType w:val="hybridMultilevel"/>
    <w:tmpl w:val="113442E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552936C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BE6E50"/>
    <w:multiLevelType w:val="multilevel"/>
    <w:tmpl w:val="7780D61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8DD0852"/>
    <w:multiLevelType w:val="multilevel"/>
    <w:tmpl w:val="B8D2FBD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9" w15:restartNumberingAfterBreak="0">
    <w:nsid w:val="19993672"/>
    <w:multiLevelType w:val="multilevel"/>
    <w:tmpl w:val="E84A09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BBA6339"/>
    <w:multiLevelType w:val="multilevel"/>
    <w:tmpl w:val="A616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867E9"/>
    <w:multiLevelType w:val="multilevel"/>
    <w:tmpl w:val="220C881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1C9A0188"/>
    <w:multiLevelType w:val="multilevel"/>
    <w:tmpl w:val="FF4252CC"/>
    <w:lvl w:ilvl="0">
      <w:start w:val="10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8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13" w15:restartNumberingAfterBreak="0">
    <w:nsid w:val="1E12497F"/>
    <w:multiLevelType w:val="hybridMultilevel"/>
    <w:tmpl w:val="85FA55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F47A3A"/>
    <w:multiLevelType w:val="hybridMultilevel"/>
    <w:tmpl w:val="AD32D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7A3241"/>
    <w:multiLevelType w:val="hybridMultilevel"/>
    <w:tmpl w:val="1152CBA8"/>
    <w:lvl w:ilvl="0" w:tplc="31F051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9D0A73"/>
    <w:multiLevelType w:val="multilevel"/>
    <w:tmpl w:val="FFE8280A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1800"/>
      </w:pPr>
      <w:rPr>
        <w:rFonts w:hint="default"/>
      </w:rPr>
    </w:lvl>
  </w:abstractNum>
  <w:abstractNum w:abstractNumId="17" w15:restartNumberingAfterBreak="0">
    <w:nsid w:val="272F682D"/>
    <w:multiLevelType w:val="hybridMultilevel"/>
    <w:tmpl w:val="AC664BE8"/>
    <w:lvl w:ilvl="0" w:tplc="A1420686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59C0B816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8492068"/>
    <w:multiLevelType w:val="hybridMultilevel"/>
    <w:tmpl w:val="AD32D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5155FB"/>
    <w:multiLevelType w:val="hybridMultilevel"/>
    <w:tmpl w:val="E05E111C"/>
    <w:lvl w:ilvl="0" w:tplc="87EA97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C90B3E"/>
    <w:multiLevelType w:val="multilevel"/>
    <w:tmpl w:val="D0641D4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9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7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6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5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0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9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87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0" w:hanging="2160"/>
      </w:pPr>
      <w:rPr>
        <w:rFonts w:hint="default"/>
      </w:rPr>
    </w:lvl>
  </w:abstractNum>
  <w:abstractNum w:abstractNumId="21" w15:restartNumberingAfterBreak="0">
    <w:nsid w:val="30C241B6"/>
    <w:multiLevelType w:val="multilevel"/>
    <w:tmpl w:val="6CE04B5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1800"/>
      </w:pPr>
      <w:rPr>
        <w:rFonts w:hint="default"/>
      </w:rPr>
    </w:lvl>
  </w:abstractNum>
  <w:abstractNum w:abstractNumId="22" w15:restartNumberingAfterBreak="0">
    <w:nsid w:val="33063C17"/>
    <w:multiLevelType w:val="hybridMultilevel"/>
    <w:tmpl w:val="E05E111C"/>
    <w:lvl w:ilvl="0" w:tplc="87EA97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947F57"/>
    <w:multiLevelType w:val="hybridMultilevel"/>
    <w:tmpl w:val="EE501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5860AC"/>
    <w:multiLevelType w:val="multilevel"/>
    <w:tmpl w:val="39FE33A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1800"/>
      </w:pPr>
      <w:rPr>
        <w:rFonts w:hint="default"/>
      </w:rPr>
    </w:lvl>
  </w:abstractNum>
  <w:abstractNum w:abstractNumId="25" w15:restartNumberingAfterBreak="0">
    <w:nsid w:val="39966A86"/>
    <w:multiLevelType w:val="hybridMultilevel"/>
    <w:tmpl w:val="A7A4BADA"/>
    <w:lvl w:ilvl="0" w:tplc="6E5404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C292D9D"/>
    <w:multiLevelType w:val="multilevel"/>
    <w:tmpl w:val="39FE33A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1800"/>
      </w:pPr>
      <w:rPr>
        <w:rFonts w:hint="default"/>
      </w:rPr>
    </w:lvl>
  </w:abstractNum>
  <w:abstractNum w:abstractNumId="27" w15:restartNumberingAfterBreak="0">
    <w:nsid w:val="3EE221CC"/>
    <w:multiLevelType w:val="hybridMultilevel"/>
    <w:tmpl w:val="F7A8883A"/>
    <w:lvl w:ilvl="0" w:tplc="327289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09B2B53"/>
    <w:multiLevelType w:val="multilevel"/>
    <w:tmpl w:val="6EA6592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9" w15:restartNumberingAfterBreak="0">
    <w:nsid w:val="4B205026"/>
    <w:multiLevelType w:val="multilevel"/>
    <w:tmpl w:val="BC64CF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3"/>
      <w:numFmt w:val="bullet"/>
      <w:lvlText w:val=""/>
      <w:lvlJc w:val="left"/>
      <w:pPr>
        <w:ind w:left="2340" w:hanging="360"/>
      </w:pPr>
      <w:rPr>
        <w:rFonts w:ascii="Symbol" w:eastAsia="Times New Roman" w:hAnsi="Symbol" w:cs="Times New Roman" w:hint="default"/>
      </w:r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A11AE8"/>
    <w:multiLevelType w:val="hybridMultilevel"/>
    <w:tmpl w:val="E05E111C"/>
    <w:lvl w:ilvl="0" w:tplc="87EA97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454729"/>
    <w:multiLevelType w:val="hybridMultilevel"/>
    <w:tmpl w:val="AD32D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DD474D"/>
    <w:multiLevelType w:val="hybridMultilevel"/>
    <w:tmpl w:val="E05E111C"/>
    <w:lvl w:ilvl="0" w:tplc="87EA97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61C33D9"/>
    <w:multiLevelType w:val="hybridMultilevel"/>
    <w:tmpl w:val="D67022B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C9C23D4"/>
    <w:multiLevelType w:val="multilevel"/>
    <w:tmpl w:val="44A61C1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  <w:b/>
      </w:rPr>
    </w:lvl>
  </w:abstractNum>
  <w:abstractNum w:abstractNumId="35" w15:restartNumberingAfterBreak="0">
    <w:nsid w:val="5CF61F8B"/>
    <w:multiLevelType w:val="hybridMultilevel"/>
    <w:tmpl w:val="79DEAA4E"/>
    <w:lvl w:ilvl="0" w:tplc="2EEECAF4">
      <w:start w:val="1"/>
      <w:numFmt w:val="upperLetter"/>
      <w:lvlText w:val="%1&gt;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FF44D33"/>
    <w:multiLevelType w:val="multilevel"/>
    <w:tmpl w:val="BF80059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37" w15:restartNumberingAfterBreak="0">
    <w:nsid w:val="65E1254E"/>
    <w:multiLevelType w:val="hybridMultilevel"/>
    <w:tmpl w:val="B7862878"/>
    <w:lvl w:ilvl="0" w:tplc="6D8E4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90378E"/>
    <w:multiLevelType w:val="multilevel"/>
    <w:tmpl w:val="07C8FBC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9" w15:restartNumberingAfterBreak="0">
    <w:nsid w:val="69C567A1"/>
    <w:multiLevelType w:val="multilevel"/>
    <w:tmpl w:val="C16E1C1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40" w15:restartNumberingAfterBreak="0">
    <w:nsid w:val="6E1F6E21"/>
    <w:multiLevelType w:val="hybridMultilevel"/>
    <w:tmpl w:val="4CA4B8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0E421BF"/>
    <w:multiLevelType w:val="multilevel"/>
    <w:tmpl w:val="97B6A53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1800"/>
      </w:pPr>
      <w:rPr>
        <w:rFonts w:hint="default"/>
      </w:rPr>
    </w:lvl>
  </w:abstractNum>
  <w:abstractNum w:abstractNumId="42" w15:restartNumberingAfterBreak="0">
    <w:nsid w:val="7159268C"/>
    <w:multiLevelType w:val="multilevel"/>
    <w:tmpl w:val="F382674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9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8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5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520" w:hanging="2160"/>
      </w:pPr>
      <w:rPr>
        <w:rFonts w:hint="default"/>
      </w:rPr>
    </w:lvl>
  </w:abstractNum>
  <w:abstractNum w:abstractNumId="43" w15:restartNumberingAfterBreak="0">
    <w:nsid w:val="71730839"/>
    <w:multiLevelType w:val="multilevel"/>
    <w:tmpl w:val="4080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AB63FC"/>
    <w:multiLevelType w:val="hybridMultilevel"/>
    <w:tmpl w:val="AD32D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B142AC"/>
    <w:multiLevelType w:val="multilevel"/>
    <w:tmpl w:val="F3E65C5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6" w15:restartNumberingAfterBreak="0">
    <w:nsid w:val="7AFA1BBB"/>
    <w:multiLevelType w:val="multilevel"/>
    <w:tmpl w:val="3B0A77B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47" w15:restartNumberingAfterBreak="0">
    <w:nsid w:val="7C824F51"/>
    <w:multiLevelType w:val="hybridMultilevel"/>
    <w:tmpl w:val="184C90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C883BFF"/>
    <w:multiLevelType w:val="multilevel"/>
    <w:tmpl w:val="BF80059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49" w15:restartNumberingAfterBreak="0">
    <w:nsid w:val="7E2D5819"/>
    <w:multiLevelType w:val="multilevel"/>
    <w:tmpl w:val="DDD4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1"/>
  </w:num>
  <w:num w:numId="3">
    <w:abstractNumId w:val="49"/>
  </w:num>
  <w:num w:numId="4">
    <w:abstractNumId w:val="23"/>
  </w:num>
  <w:num w:numId="5">
    <w:abstractNumId w:val="47"/>
  </w:num>
  <w:num w:numId="6">
    <w:abstractNumId w:val="44"/>
  </w:num>
  <w:num w:numId="7">
    <w:abstractNumId w:val="14"/>
  </w:num>
  <w:num w:numId="8">
    <w:abstractNumId w:val="37"/>
  </w:num>
  <w:num w:numId="9">
    <w:abstractNumId w:val="15"/>
  </w:num>
  <w:num w:numId="10">
    <w:abstractNumId w:val="43"/>
  </w:num>
  <w:num w:numId="11">
    <w:abstractNumId w:val="10"/>
  </w:num>
  <w:num w:numId="12">
    <w:abstractNumId w:val="13"/>
  </w:num>
  <w:num w:numId="13">
    <w:abstractNumId w:val="2"/>
  </w:num>
  <w:num w:numId="14">
    <w:abstractNumId w:val="32"/>
  </w:num>
  <w:num w:numId="15">
    <w:abstractNumId w:val="27"/>
  </w:num>
  <w:num w:numId="16">
    <w:abstractNumId w:val="33"/>
  </w:num>
  <w:num w:numId="17">
    <w:abstractNumId w:val="30"/>
  </w:num>
  <w:num w:numId="18">
    <w:abstractNumId w:val="19"/>
  </w:num>
  <w:num w:numId="19">
    <w:abstractNumId w:val="22"/>
  </w:num>
  <w:num w:numId="20">
    <w:abstractNumId w:val="25"/>
  </w:num>
  <w:num w:numId="21">
    <w:abstractNumId w:val="3"/>
  </w:num>
  <w:num w:numId="22">
    <w:abstractNumId w:val="48"/>
  </w:num>
  <w:num w:numId="23">
    <w:abstractNumId w:val="46"/>
  </w:num>
  <w:num w:numId="24">
    <w:abstractNumId w:val="20"/>
  </w:num>
  <w:num w:numId="25">
    <w:abstractNumId w:val="39"/>
  </w:num>
  <w:num w:numId="26">
    <w:abstractNumId w:val="36"/>
  </w:num>
  <w:num w:numId="27">
    <w:abstractNumId w:val="42"/>
  </w:num>
  <w:num w:numId="28">
    <w:abstractNumId w:val="0"/>
  </w:num>
  <w:num w:numId="29">
    <w:abstractNumId w:val="7"/>
  </w:num>
  <w:num w:numId="30">
    <w:abstractNumId w:val="8"/>
  </w:num>
  <w:num w:numId="31">
    <w:abstractNumId w:val="16"/>
  </w:num>
  <w:num w:numId="32">
    <w:abstractNumId w:val="28"/>
  </w:num>
  <w:num w:numId="33">
    <w:abstractNumId w:val="12"/>
  </w:num>
  <w:num w:numId="34">
    <w:abstractNumId w:val="35"/>
  </w:num>
  <w:num w:numId="35">
    <w:abstractNumId w:val="6"/>
  </w:num>
  <w:num w:numId="36">
    <w:abstractNumId w:val="1"/>
  </w:num>
  <w:num w:numId="37">
    <w:abstractNumId w:val="4"/>
  </w:num>
  <w:num w:numId="38">
    <w:abstractNumId w:val="5"/>
  </w:num>
  <w:num w:numId="39">
    <w:abstractNumId w:val="21"/>
  </w:num>
  <w:num w:numId="40">
    <w:abstractNumId w:val="17"/>
  </w:num>
  <w:num w:numId="41">
    <w:abstractNumId w:val="9"/>
  </w:num>
  <w:num w:numId="42">
    <w:abstractNumId w:val="45"/>
  </w:num>
  <w:num w:numId="43">
    <w:abstractNumId w:val="26"/>
  </w:num>
  <w:num w:numId="44">
    <w:abstractNumId w:val="24"/>
  </w:num>
  <w:num w:numId="45">
    <w:abstractNumId w:val="29"/>
  </w:num>
  <w:num w:numId="46">
    <w:abstractNumId w:val="38"/>
  </w:num>
  <w:num w:numId="47">
    <w:abstractNumId w:val="41"/>
  </w:num>
  <w:num w:numId="48">
    <w:abstractNumId w:val="34"/>
  </w:num>
  <w:num w:numId="49">
    <w:abstractNumId w:val="11"/>
  </w:num>
  <w:num w:numId="5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057"/>
    <w:rsid w:val="0000182F"/>
    <w:rsid w:val="00005E6C"/>
    <w:rsid w:val="0001127A"/>
    <w:rsid w:val="000133F4"/>
    <w:rsid w:val="00022563"/>
    <w:rsid w:val="000271C4"/>
    <w:rsid w:val="0003247A"/>
    <w:rsid w:val="00033902"/>
    <w:rsid w:val="00043661"/>
    <w:rsid w:val="00057201"/>
    <w:rsid w:val="000620CE"/>
    <w:rsid w:val="0006678C"/>
    <w:rsid w:val="00072398"/>
    <w:rsid w:val="000767AD"/>
    <w:rsid w:val="00086FEF"/>
    <w:rsid w:val="00087C1C"/>
    <w:rsid w:val="00090837"/>
    <w:rsid w:val="00091662"/>
    <w:rsid w:val="000A1752"/>
    <w:rsid w:val="000A2A64"/>
    <w:rsid w:val="000A2E23"/>
    <w:rsid w:val="000A381C"/>
    <w:rsid w:val="000A3CE3"/>
    <w:rsid w:val="000A7911"/>
    <w:rsid w:val="000B0351"/>
    <w:rsid w:val="000B3B94"/>
    <w:rsid w:val="000B3CDA"/>
    <w:rsid w:val="000B3E3B"/>
    <w:rsid w:val="000B4BD8"/>
    <w:rsid w:val="000C4BD8"/>
    <w:rsid w:val="000D100E"/>
    <w:rsid w:val="000E37FF"/>
    <w:rsid w:val="000F16EC"/>
    <w:rsid w:val="00102A76"/>
    <w:rsid w:val="0010422D"/>
    <w:rsid w:val="001103BF"/>
    <w:rsid w:val="00112964"/>
    <w:rsid w:val="00120DF0"/>
    <w:rsid w:val="00122E2B"/>
    <w:rsid w:val="00123713"/>
    <w:rsid w:val="0012566B"/>
    <w:rsid w:val="00137146"/>
    <w:rsid w:val="00150368"/>
    <w:rsid w:val="0015140A"/>
    <w:rsid w:val="001539EF"/>
    <w:rsid w:val="0015517E"/>
    <w:rsid w:val="00155A4D"/>
    <w:rsid w:val="00155F3E"/>
    <w:rsid w:val="00157A47"/>
    <w:rsid w:val="00162738"/>
    <w:rsid w:val="00163BE6"/>
    <w:rsid w:val="0016633E"/>
    <w:rsid w:val="00171DB0"/>
    <w:rsid w:val="00173460"/>
    <w:rsid w:val="00186229"/>
    <w:rsid w:val="00191D99"/>
    <w:rsid w:val="001947AF"/>
    <w:rsid w:val="001A11C2"/>
    <w:rsid w:val="001A3AC4"/>
    <w:rsid w:val="001A770C"/>
    <w:rsid w:val="001C4AB5"/>
    <w:rsid w:val="001C5B2F"/>
    <w:rsid w:val="001D19E9"/>
    <w:rsid w:val="001D2DCF"/>
    <w:rsid w:val="001D61F7"/>
    <w:rsid w:val="001F13AD"/>
    <w:rsid w:val="001F7EEC"/>
    <w:rsid w:val="0020191E"/>
    <w:rsid w:val="002019A0"/>
    <w:rsid w:val="002105FD"/>
    <w:rsid w:val="00211277"/>
    <w:rsid w:val="00216940"/>
    <w:rsid w:val="002218B1"/>
    <w:rsid w:val="00227A6B"/>
    <w:rsid w:val="00240E2F"/>
    <w:rsid w:val="0024694C"/>
    <w:rsid w:val="00250900"/>
    <w:rsid w:val="00253FCD"/>
    <w:rsid w:val="002579B4"/>
    <w:rsid w:val="00260455"/>
    <w:rsid w:val="002647C6"/>
    <w:rsid w:val="00264E33"/>
    <w:rsid w:val="00266294"/>
    <w:rsid w:val="00282F10"/>
    <w:rsid w:val="00291042"/>
    <w:rsid w:val="00291EF8"/>
    <w:rsid w:val="00294740"/>
    <w:rsid w:val="002A176A"/>
    <w:rsid w:val="002A2A26"/>
    <w:rsid w:val="002A3F9C"/>
    <w:rsid w:val="002A4D5C"/>
    <w:rsid w:val="002A560B"/>
    <w:rsid w:val="002B549D"/>
    <w:rsid w:val="002C02CB"/>
    <w:rsid w:val="002C7208"/>
    <w:rsid w:val="002D23C4"/>
    <w:rsid w:val="002D3AD9"/>
    <w:rsid w:val="002D5274"/>
    <w:rsid w:val="002E6118"/>
    <w:rsid w:val="002F0212"/>
    <w:rsid w:val="002F2CCA"/>
    <w:rsid w:val="003125A5"/>
    <w:rsid w:val="003179B1"/>
    <w:rsid w:val="0032007C"/>
    <w:rsid w:val="00334967"/>
    <w:rsid w:val="00335696"/>
    <w:rsid w:val="003357A8"/>
    <w:rsid w:val="00340663"/>
    <w:rsid w:val="003408DE"/>
    <w:rsid w:val="00341FC7"/>
    <w:rsid w:val="003449A3"/>
    <w:rsid w:val="00345702"/>
    <w:rsid w:val="0034590C"/>
    <w:rsid w:val="003475EF"/>
    <w:rsid w:val="003576F0"/>
    <w:rsid w:val="00360FCE"/>
    <w:rsid w:val="00367755"/>
    <w:rsid w:val="0037072E"/>
    <w:rsid w:val="00375066"/>
    <w:rsid w:val="00380137"/>
    <w:rsid w:val="0039166C"/>
    <w:rsid w:val="00396D2E"/>
    <w:rsid w:val="003A0B73"/>
    <w:rsid w:val="003A50D0"/>
    <w:rsid w:val="003A73C1"/>
    <w:rsid w:val="003B6742"/>
    <w:rsid w:val="003C025B"/>
    <w:rsid w:val="003C17FD"/>
    <w:rsid w:val="003C1EEC"/>
    <w:rsid w:val="003D0C6E"/>
    <w:rsid w:val="003E1622"/>
    <w:rsid w:val="003E2C99"/>
    <w:rsid w:val="003F00A2"/>
    <w:rsid w:val="003F03E5"/>
    <w:rsid w:val="003F1348"/>
    <w:rsid w:val="003F2B69"/>
    <w:rsid w:val="003F2F4F"/>
    <w:rsid w:val="003F3D87"/>
    <w:rsid w:val="003F6150"/>
    <w:rsid w:val="00421027"/>
    <w:rsid w:val="004218F9"/>
    <w:rsid w:val="0043132D"/>
    <w:rsid w:val="00431D93"/>
    <w:rsid w:val="00434716"/>
    <w:rsid w:val="0043784D"/>
    <w:rsid w:val="00437C5B"/>
    <w:rsid w:val="004452AF"/>
    <w:rsid w:val="004644B6"/>
    <w:rsid w:val="00470A13"/>
    <w:rsid w:val="00483DF2"/>
    <w:rsid w:val="00485811"/>
    <w:rsid w:val="0049114A"/>
    <w:rsid w:val="004A14D0"/>
    <w:rsid w:val="004A1F39"/>
    <w:rsid w:val="004A208C"/>
    <w:rsid w:val="004A3934"/>
    <w:rsid w:val="004A531F"/>
    <w:rsid w:val="004A5CCD"/>
    <w:rsid w:val="004B35DE"/>
    <w:rsid w:val="004C5670"/>
    <w:rsid w:val="004D0BE2"/>
    <w:rsid w:val="004F2A55"/>
    <w:rsid w:val="004F4C22"/>
    <w:rsid w:val="00510102"/>
    <w:rsid w:val="0051095E"/>
    <w:rsid w:val="00512131"/>
    <w:rsid w:val="00513439"/>
    <w:rsid w:val="005149F3"/>
    <w:rsid w:val="00520323"/>
    <w:rsid w:val="00523731"/>
    <w:rsid w:val="00530710"/>
    <w:rsid w:val="005377F6"/>
    <w:rsid w:val="005415BC"/>
    <w:rsid w:val="00542ED1"/>
    <w:rsid w:val="00551265"/>
    <w:rsid w:val="00560894"/>
    <w:rsid w:val="00564794"/>
    <w:rsid w:val="00565714"/>
    <w:rsid w:val="00565ABD"/>
    <w:rsid w:val="0057047A"/>
    <w:rsid w:val="0058135F"/>
    <w:rsid w:val="00581A0C"/>
    <w:rsid w:val="00584DA1"/>
    <w:rsid w:val="005853C5"/>
    <w:rsid w:val="00587952"/>
    <w:rsid w:val="00587C4D"/>
    <w:rsid w:val="00596CE8"/>
    <w:rsid w:val="005A1137"/>
    <w:rsid w:val="005A7EBE"/>
    <w:rsid w:val="005B33ED"/>
    <w:rsid w:val="005B4D7C"/>
    <w:rsid w:val="005B55D7"/>
    <w:rsid w:val="005B7AFA"/>
    <w:rsid w:val="005C77D3"/>
    <w:rsid w:val="005E0CFE"/>
    <w:rsid w:val="005E75A8"/>
    <w:rsid w:val="005F1284"/>
    <w:rsid w:val="00600000"/>
    <w:rsid w:val="00602A4F"/>
    <w:rsid w:val="00607D52"/>
    <w:rsid w:val="00621ACD"/>
    <w:rsid w:val="006224FB"/>
    <w:rsid w:val="00622527"/>
    <w:rsid w:val="0062425A"/>
    <w:rsid w:val="00626064"/>
    <w:rsid w:val="00627985"/>
    <w:rsid w:val="00640F48"/>
    <w:rsid w:val="00642409"/>
    <w:rsid w:val="006426F2"/>
    <w:rsid w:val="00642776"/>
    <w:rsid w:val="006479C3"/>
    <w:rsid w:val="006604A9"/>
    <w:rsid w:val="0066182D"/>
    <w:rsid w:val="00663CDA"/>
    <w:rsid w:val="006725A8"/>
    <w:rsid w:val="00684D07"/>
    <w:rsid w:val="00690B7B"/>
    <w:rsid w:val="00690BE6"/>
    <w:rsid w:val="00691307"/>
    <w:rsid w:val="00696558"/>
    <w:rsid w:val="006A65A3"/>
    <w:rsid w:val="006B11F7"/>
    <w:rsid w:val="006B4BC3"/>
    <w:rsid w:val="006B5319"/>
    <w:rsid w:val="006B5998"/>
    <w:rsid w:val="006D0DF9"/>
    <w:rsid w:val="006D1AA0"/>
    <w:rsid w:val="006D38D3"/>
    <w:rsid w:val="006D51BC"/>
    <w:rsid w:val="006E0127"/>
    <w:rsid w:val="006E2E26"/>
    <w:rsid w:val="006E415C"/>
    <w:rsid w:val="006E6BBC"/>
    <w:rsid w:val="006E6BF1"/>
    <w:rsid w:val="006E7A75"/>
    <w:rsid w:val="006F3114"/>
    <w:rsid w:val="006F34BB"/>
    <w:rsid w:val="006F6306"/>
    <w:rsid w:val="007063C0"/>
    <w:rsid w:val="0071155B"/>
    <w:rsid w:val="00716D8C"/>
    <w:rsid w:val="00716E2B"/>
    <w:rsid w:val="007206AE"/>
    <w:rsid w:val="007238BD"/>
    <w:rsid w:val="0072390C"/>
    <w:rsid w:val="007327DE"/>
    <w:rsid w:val="007368F9"/>
    <w:rsid w:val="00750525"/>
    <w:rsid w:val="0075569E"/>
    <w:rsid w:val="007607B0"/>
    <w:rsid w:val="00762E8F"/>
    <w:rsid w:val="00771BB6"/>
    <w:rsid w:val="0077557F"/>
    <w:rsid w:val="00776650"/>
    <w:rsid w:val="0078107D"/>
    <w:rsid w:val="00790FA1"/>
    <w:rsid w:val="00791B1D"/>
    <w:rsid w:val="007A1A97"/>
    <w:rsid w:val="007A6D2E"/>
    <w:rsid w:val="007B3B2E"/>
    <w:rsid w:val="007B56EB"/>
    <w:rsid w:val="007C2AFA"/>
    <w:rsid w:val="007D019C"/>
    <w:rsid w:val="007D69D5"/>
    <w:rsid w:val="007E3E3C"/>
    <w:rsid w:val="007E53B5"/>
    <w:rsid w:val="007E62EE"/>
    <w:rsid w:val="007F0029"/>
    <w:rsid w:val="007F3F49"/>
    <w:rsid w:val="007F4B42"/>
    <w:rsid w:val="007F4D4D"/>
    <w:rsid w:val="007F7D9A"/>
    <w:rsid w:val="00801119"/>
    <w:rsid w:val="00801A0C"/>
    <w:rsid w:val="00814B3F"/>
    <w:rsid w:val="0082155C"/>
    <w:rsid w:val="00821A4C"/>
    <w:rsid w:val="00822BE2"/>
    <w:rsid w:val="0083711D"/>
    <w:rsid w:val="00841872"/>
    <w:rsid w:val="00842031"/>
    <w:rsid w:val="00854C4F"/>
    <w:rsid w:val="00856E24"/>
    <w:rsid w:val="00862769"/>
    <w:rsid w:val="008769A9"/>
    <w:rsid w:val="00885CF5"/>
    <w:rsid w:val="00893749"/>
    <w:rsid w:val="00893A15"/>
    <w:rsid w:val="00895DAB"/>
    <w:rsid w:val="008A388F"/>
    <w:rsid w:val="008B5234"/>
    <w:rsid w:val="008C5C0C"/>
    <w:rsid w:val="008D2EC1"/>
    <w:rsid w:val="008D423A"/>
    <w:rsid w:val="008D538B"/>
    <w:rsid w:val="008D7AA1"/>
    <w:rsid w:val="008E00BD"/>
    <w:rsid w:val="008E0DD3"/>
    <w:rsid w:val="008E3A85"/>
    <w:rsid w:val="00912158"/>
    <w:rsid w:val="0091379E"/>
    <w:rsid w:val="00914960"/>
    <w:rsid w:val="009201ED"/>
    <w:rsid w:val="0092058B"/>
    <w:rsid w:val="00934712"/>
    <w:rsid w:val="00936B84"/>
    <w:rsid w:val="00936E4B"/>
    <w:rsid w:val="009463C1"/>
    <w:rsid w:val="009572E6"/>
    <w:rsid w:val="00964C4E"/>
    <w:rsid w:val="0097346B"/>
    <w:rsid w:val="009773CB"/>
    <w:rsid w:val="00984F17"/>
    <w:rsid w:val="009850A6"/>
    <w:rsid w:val="009924AB"/>
    <w:rsid w:val="00993935"/>
    <w:rsid w:val="009A0EC5"/>
    <w:rsid w:val="009A3C4C"/>
    <w:rsid w:val="009A6D9B"/>
    <w:rsid w:val="009A7983"/>
    <w:rsid w:val="009B3894"/>
    <w:rsid w:val="009B3BB5"/>
    <w:rsid w:val="009B7641"/>
    <w:rsid w:val="009C6ADA"/>
    <w:rsid w:val="009D003C"/>
    <w:rsid w:val="009D1686"/>
    <w:rsid w:val="009D2FB8"/>
    <w:rsid w:val="009D5D17"/>
    <w:rsid w:val="009E1FFB"/>
    <w:rsid w:val="009E4CE6"/>
    <w:rsid w:val="009F38CC"/>
    <w:rsid w:val="009F72AA"/>
    <w:rsid w:val="009F7D6E"/>
    <w:rsid w:val="00A04C36"/>
    <w:rsid w:val="00A05330"/>
    <w:rsid w:val="00A0549F"/>
    <w:rsid w:val="00A16C63"/>
    <w:rsid w:val="00A225B6"/>
    <w:rsid w:val="00A24B3F"/>
    <w:rsid w:val="00A26859"/>
    <w:rsid w:val="00A3238D"/>
    <w:rsid w:val="00A33B3B"/>
    <w:rsid w:val="00A33CEC"/>
    <w:rsid w:val="00A42E34"/>
    <w:rsid w:val="00A46876"/>
    <w:rsid w:val="00A512B3"/>
    <w:rsid w:val="00A51953"/>
    <w:rsid w:val="00A51D13"/>
    <w:rsid w:val="00A51DC9"/>
    <w:rsid w:val="00A535B6"/>
    <w:rsid w:val="00A549F4"/>
    <w:rsid w:val="00A743CB"/>
    <w:rsid w:val="00A74B0A"/>
    <w:rsid w:val="00A810EA"/>
    <w:rsid w:val="00AA27FF"/>
    <w:rsid w:val="00AA32E4"/>
    <w:rsid w:val="00AA5BA3"/>
    <w:rsid w:val="00AA703C"/>
    <w:rsid w:val="00AB1474"/>
    <w:rsid w:val="00AB151E"/>
    <w:rsid w:val="00AB25D5"/>
    <w:rsid w:val="00AB7A8E"/>
    <w:rsid w:val="00AC1629"/>
    <w:rsid w:val="00AC71EF"/>
    <w:rsid w:val="00AD71DD"/>
    <w:rsid w:val="00AD7690"/>
    <w:rsid w:val="00AE2977"/>
    <w:rsid w:val="00AE5516"/>
    <w:rsid w:val="00AF29F3"/>
    <w:rsid w:val="00B13C27"/>
    <w:rsid w:val="00B24D1C"/>
    <w:rsid w:val="00B361CF"/>
    <w:rsid w:val="00B37236"/>
    <w:rsid w:val="00B40069"/>
    <w:rsid w:val="00B55A5D"/>
    <w:rsid w:val="00B64713"/>
    <w:rsid w:val="00B73299"/>
    <w:rsid w:val="00B80E68"/>
    <w:rsid w:val="00B9113D"/>
    <w:rsid w:val="00B95FB8"/>
    <w:rsid w:val="00BA7793"/>
    <w:rsid w:val="00BA7B8A"/>
    <w:rsid w:val="00BB5FC7"/>
    <w:rsid w:val="00BC3CF7"/>
    <w:rsid w:val="00BD1057"/>
    <w:rsid w:val="00BD276B"/>
    <w:rsid w:val="00BD3BAE"/>
    <w:rsid w:val="00BE1628"/>
    <w:rsid w:val="00BF2C64"/>
    <w:rsid w:val="00BF55B9"/>
    <w:rsid w:val="00C007BB"/>
    <w:rsid w:val="00C02CF8"/>
    <w:rsid w:val="00C03AEE"/>
    <w:rsid w:val="00C06A02"/>
    <w:rsid w:val="00C13F44"/>
    <w:rsid w:val="00C210EE"/>
    <w:rsid w:val="00C23080"/>
    <w:rsid w:val="00C354AF"/>
    <w:rsid w:val="00C40BF7"/>
    <w:rsid w:val="00C518A5"/>
    <w:rsid w:val="00C66696"/>
    <w:rsid w:val="00C840FA"/>
    <w:rsid w:val="00C85C86"/>
    <w:rsid w:val="00C8647B"/>
    <w:rsid w:val="00C9257D"/>
    <w:rsid w:val="00C949F3"/>
    <w:rsid w:val="00CA2B90"/>
    <w:rsid w:val="00CA33C1"/>
    <w:rsid w:val="00CA5C0C"/>
    <w:rsid w:val="00CB16A1"/>
    <w:rsid w:val="00CC3020"/>
    <w:rsid w:val="00CC4939"/>
    <w:rsid w:val="00CE3048"/>
    <w:rsid w:val="00CE3549"/>
    <w:rsid w:val="00CF015D"/>
    <w:rsid w:val="00CF55D7"/>
    <w:rsid w:val="00D024AF"/>
    <w:rsid w:val="00D049B6"/>
    <w:rsid w:val="00D1512A"/>
    <w:rsid w:val="00D164C1"/>
    <w:rsid w:val="00D22C73"/>
    <w:rsid w:val="00D24C3E"/>
    <w:rsid w:val="00D41388"/>
    <w:rsid w:val="00D42642"/>
    <w:rsid w:val="00D43DF8"/>
    <w:rsid w:val="00D456C0"/>
    <w:rsid w:val="00D459AF"/>
    <w:rsid w:val="00D47106"/>
    <w:rsid w:val="00D52BEC"/>
    <w:rsid w:val="00D53C58"/>
    <w:rsid w:val="00D61664"/>
    <w:rsid w:val="00D6343A"/>
    <w:rsid w:val="00D64604"/>
    <w:rsid w:val="00D66002"/>
    <w:rsid w:val="00D75A0D"/>
    <w:rsid w:val="00D859A9"/>
    <w:rsid w:val="00D87AFC"/>
    <w:rsid w:val="00D950AE"/>
    <w:rsid w:val="00D9606D"/>
    <w:rsid w:val="00D9796D"/>
    <w:rsid w:val="00DA11DE"/>
    <w:rsid w:val="00DA38E2"/>
    <w:rsid w:val="00DB4783"/>
    <w:rsid w:val="00DB5D4E"/>
    <w:rsid w:val="00DD2433"/>
    <w:rsid w:val="00DD3573"/>
    <w:rsid w:val="00DD5F4A"/>
    <w:rsid w:val="00DE3346"/>
    <w:rsid w:val="00DE4712"/>
    <w:rsid w:val="00DF1D7D"/>
    <w:rsid w:val="00DF3B0F"/>
    <w:rsid w:val="00DF632E"/>
    <w:rsid w:val="00E01B6D"/>
    <w:rsid w:val="00E01CBA"/>
    <w:rsid w:val="00E074FB"/>
    <w:rsid w:val="00E119D7"/>
    <w:rsid w:val="00E15E54"/>
    <w:rsid w:val="00E203E7"/>
    <w:rsid w:val="00E23EAD"/>
    <w:rsid w:val="00E270F6"/>
    <w:rsid w:val="00E2726D"/>
    <w:rsid w:val="00E30374"/>
    <w:rsid w:val="00E30C45"/>
    <w:rsid w:val="00E3289E"/>
    <w:rsid w:val="00E43C83"/>
    <w:rsid w:val="00E4631B"/>
    <w:rsid w:val="00E602C1"/>
    <w:rsid w:val="00E62D48"/>
    <w:rsid w:val="00E66017"/>
    <w:rsid w:val="00E67DBF"/>
    <w:rsid w:val="00E812FA"/>
    <w:rsid w:val="00E83128"/>
    <w:rsid w:val="00E838FD"/>
    <w:rsid w:val="00E922D8"/>
    <w:rsid w:val="00E97B04"/>
    <w:rsid w:val="00EA37D7"/>
    <w:rsid w:val="00EB10BE"/>
    <w:rsid w:val="00EB527D"/>
    <w:rsid w:val="00EC2C2C"/>
    <w:rsid w:val="00EE3D2F"/>
    <w:rsid w:val="00EE4D1A"/>
    <w:rsid w:val="00EE55B9"/>
    <w:rsid w:val="00EF3636"/>
    <w:rsid w:val="00EF6E3E"/>
    <w:rsid w:val="00F03517"/>
    <w:rsid w:val="00F1636E"/>
    <w:rsid w:val="00F16380"/>
    <w:rsid w:val="00F25D26"/>
    <w:rsid w:val="00F33687"/>
    <w:rsid w:val="00F37FAB"/>
    <w:rsid w:val="00F40B43"/>
    <w:rsid w:val="00F41CD7"/>
    <w:rsid w:val="00F47A8F"/>
    <w:rsid w:val="00F54681"/>
    <w:rsid w:val="00F60F70"/>
    <w:rsid w:val="00F75C62"/>
    <w:rsid w:val="00F91DDB"/>
    <w:rsid w:val="00F9487C"/>
    <w:rsid w:val="00FA2261"/>
    <w:rsid w:val="00FA3A40"/>
    <w:rsid w:val="00FB01ED"/>
    <w:rsid w:val="00FB154B"/>
    <w:rsid w:val="00FB27C8"/>
    <w:rsid w:val="00FC08EC"/>
    <w:rsid w:val="00FC2A33"/>
    <w:rsid w:val="00FC3D04"/>
    <w:rsid w:val="00FC4B00"/>
    <w:rsid w:val="00FD1398"/>
    <w:rsid w:val="00FE3625"/>
    <w:rsid w:val="00FF03D7"/>
    <w:rsid w:val="00FF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ED410C"/>
  <w15:docId w15:val="{94718FC0-D197-4D74-B197-CBEDBEEDE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2776"/>
    <w:pPr>
      <w:spacing w:after="0" w:line="240" w:lineRule="auto"/>
    </w:pPr>
    <w:rPr>
      <w:rFonts w:ascii="Tahoma" w:eastAsia="Times New Roman" w:hAnsi="Tahom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4277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A11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52A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52AF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C02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02CB"/>
    <w:rPr>
      <w:rFonts w:ascii="Tahoma" w:eastAsia="Times New Roman" w:hAnsi="Tahom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C02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02CB"/>
    <w:rPr>
      <w:rFonts w:ascii="Tahoma" w:eastAsia="Times New Roman" w:hAnsi="Tahoma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40663"/>
    <w:pPr>
      <w:spacing w:before="100" w:beforeAutospacing="1" w:after="100" w:afterAutospacing="1"/>
    </w:pPr>
    <w:rPr>
      <w:rFonts w:ascii="Times New Roman" w:hAnsi="Times New Roman"/>
    </w:rPr>
  </w:style>
  <w:style w:type="character" w:styleId="Emphasis">
    <w:name w:val="Emphasis"/>
    <w:basedOn w:val="DefaultParagraphFont"/>
    <w:uiPriority w:val="20"/>
    <w:qFormat/>
    <w:rsid w:val="00EF3636"/>
    <w:rPr>
      <w:i/>
      <w:iCs/>
    </w:rPr>
  </w:style>
  <w:style w:type="table" w:styleId="TableGrid">
    <w:name w:val="Table Grid"/>
    <w:basedOn w:val="TableNormal"/>
    <w:uiPriority w:val="39"/>
    <w:rsid w:val="0037072E"/>
    <w:pPr>
      <w:spacing w:after="0" w:line="240" w:lineRule="auto"/>
    </w:pPr>
    <w:rPr>
      <w:rFonts w:eastAsiaTheme="minorEastAsia"/>
      <w:lang w:val="en-PH" w:eastAsia="en-PH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947AF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6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8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6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7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36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16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24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05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52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76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89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339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3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T%20DEPARTMENT\ISO%20Letterhead\Letter_portrai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F4E664-1E16-4FEB-8288-ECE8B4006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Letter_portrait_template.dotx</Template>
  <TotalTime>296</TotalTime>
  <Pages>16</Pages>
  <Words>1612</Words>
  <Characters>9195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ESSU</Company>
  <LinksUpToDate>false</LinksUpToDate>
  <CharactersWithSpaces>10786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</dc:creator>
  <cp:lastModifiedBy>Admin</cp:lastModifiedBy>
  <cp:revision>17</cp:revision>
  <cp:lastPrinted>2019-02-26T01:05:00Z</cp:lastPrinted>
  <dcterms:created xsi:type="dcterms:W3CDTF">2025-05-05T22:49:00Z</dcterms:created>
  <dcterms:modified xsi:type="dcterms:W3CDTF">2025-09-28T15:22:00Z</dcterms:modified>
</cp:coreProperties>
</file>