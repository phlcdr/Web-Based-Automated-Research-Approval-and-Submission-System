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3"/>
        <w:gridCol w:w="2859"/>
        <w:gridCol w:w="874"/>
        <w:gridCol w:w="3211"/>
        <w:gridCol w:w="1734"/>
      </w:tblGrid>
      <w:tr w:rsidR="00BD1057" w:rsidRPr="00B43854" w14:paraId="685B5BB8" w14:textId="77777777" w:rsidTr="00F33687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0058C3C7" w14:textId="77777777" w:rsidR="00BD1057" w:rsidRPr="00861AFC" w:rsidRDefault="00DD5F4A" w:rsidP="0063391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 xml:space="preserve">WEEKLY </w:t>
            </w:r>
            <w:r w:rsidR="00BD1057" w:rsidRPr="00DD5F4A">
              <w:rPr>
                <w:rFonts w:ascii="Tw Cen MT" w:hAnsi="Tw Cen MT"/>
                <w:b/>
                <w:sz w:val="32"/>
              </w:rPr>
              <w:t>PROGRESS REPORT</w:t>
            </w:r>
          </w:p>
        </w:tc>
      </w:tr>
      <w:tr w:rsidR="00B55A5D" w:rsidRPr="00B43854" w14:paraId="46CA77C7" w14:textId="77777777" w:rsidTr="0063391D">
        <w:tc>
          <w:tcPr>
            <w:tcW w:w="5507" w:type="dxa"/>
            <w:gridSpan w:val="3"/>
            <w:shd w:val="clear" w:color="auto" w:fill="auto"/>
            <w:vAlign w:val="center"/>
          </w:tcPr>
          <w:p w14:paraId="13DA850E" w14:textId="3DAFE941" w:rsidR="00B55A5D" w:rsidRPr="005E08F2" w:rsidRDefault="00B55A5D" w:rsidP="00B55A5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412F1878" w14:textId="723BFBAC" w:rsidR="00B55A5D" w:rsidRPr="005E08F2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B55A5D" w:rsidRPr="00B43854" w14:paraId="03F72C2C" w14:textId="77777777" w:rsidTr="0063391D">
        <w:tc>
          <w:tcPr>
            <w:tcW w:w="5507" w:type="dxa"/>
            <w:gridSpan w:val="3"/>
            <w:shd w:val="clear" w:color="auto" w:fill="auto"/>
            <w:vAlign w:val="center"/>
          </w:tcPr>
          <w:p w14:paraId="6061F25F" w14:textId="7573106D" w:rsidR="00B55A5D" w:rsidRPr="005E08F2" w:rsidRDefault="00B55A5D" w:rsidP="00B55A5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289C01A0" w14:textId="1AB50E78" w:rsidR="00B55A5D" w:rsidRPr="005E08F2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 xml:space="preserve">April 28 –  May </w:t>
            </w:r>
            <w:r w:rsidR="00AE2977">
              <w:rPr>
                <w:rFonts w:ascii="Tw Cen MT" w:hAnsi="Tw Cen MT"/>
                <w:b/>
                <w:sz w:val="26"/>
                <w:szCs w:val="26"/>
              </w:rPr>
              <w:t>2</w:t>
            </w:r>
            <w:r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B55A5D" w:rsidRPr="00B43854" w14:paraId="24C31B73" w14:textId="77777777" w:rsidTr="0063391D">
        <w:tc>
          <w:tcPr>
            <w:tcW w:w="5507" w:type="dxa"/>
            <w:gridSpan w:val="3"/>
            <w:shd w:val="clear" w:color="auto" w:fill="auto"/>
            <w:vAlign w:val="center"/>
          </w:tcPr>
          <w:p w14:paraId="3C664DAE" w14:textId="280ECA28" w:rsidR="00B55A5D" w:rsidRPr="005E08F2" w:rsidRDefault="00B55A5D" w:rsidP="00B55A5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3BBEE0CE" w14:textId="4E722656" w:rsidR="00B55A5D" w:rsidRPr="005E08F2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B55A5D" w:rsidRPr="00B43854" w14:paraId="55796493" w14:textId="77777777" w:rsidTr="00F33687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6C00D1BB" w14:textId="7B4B2BA3" w:rsidR="00B55A5D" w:rsidRPr="005E08F2" w:rsidRDefault="00B55A5D" w:rsidP="00B55A5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767AF3A8" w14:textId="6600A98D" w:rsidR="00B55A5D" w:rsidRPr="005E08F2" w:rsidRDefault="00B55A5D" w:rsidP="00B55A5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65E2767B" w14:textId="66DAE6C8" w:rsidR="00B55A5D" w:rsidRPr="005E08F2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3BE82FAA" w14:textId="4F32DB07" w:rsidR="00B55A5D" w:rsidRPr="005E08F2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B55A5D" w:rsidRPr="00B43854" w14:paraId="18501E0C" w14:textId="77777777" w:rsidTr="0063391D">
        <w:tc>
          <w:tcPr>
            <w:tcW w:w="1638" w:type="dxa"/>
          </w:tcPr>
          <w:p w14:paraId="2D1430BF" w14:textId="306E03E2" w:rsidR="00B55A5D" w:rsidRPr="00551265" w:rsidRDefault="00B55A5D" w:rsidP="00B55A5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04/28/2025</w:t>
            </w:r>
          </w:p>
        </w:tc>
        <w:tc>
          <w:tcPr>
            <w:tcW w:w="3869" w:type="dxa"/>
            <w:gridSpan w:val="2"/>
          </w:tcPr>
          <w:p w14:paraId="7A9EE4F4" w14:textId="66A59CD0" w:rsidR="00B55A5D" w:rsidRPr="00551265" w:rsidRDefault="00B55A5D" w:rsidP="00B55A5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Finished the revised chapter 2 of our research</w:t>
            </w:r>
          </w:p>
        </w:tc>
        <w:tc>
          <w:tcPr>
            <w:tcW w:w="3334" w:type="dxa"/>
          </w:tcPr>
          <w:p w14:paraId="3CC24F1D" w14:textId="6D098590" w:rsidR="00B55A5D" w:rsidRPr="00B43854" w:rsidRDefault="00B55A5D" w:rsidP="00B55A5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04/28/2025</w:t>
            </w:r>
          </w:p>
        </w:tc>
        <w:tc>
          <w:tcPr>
            <w:tcW w:w="1460" w:type="dxa"/>
            <w:vMerge w:val="restart"/>
          </w:tcPr>
          <w:p w14:paraId="0561E9B9" w14:textId="5960D568" w:rsidR="00B55A5D" w:rsidRPr="00B43854" w:rsidRDefault="00B55A5D" w:rsidP="00B55A5D">
            <w:pPr>
              <w:rPr>
                <w:rFonts w:ascii="Tw Cen MT" w:hAnsi="Tw Cen MT"/>
              </w:rPr>
            </w:pPr>
          </w:p>
        </w:tc>
      </w:tr>
      <w:tr w:rsidR="00B55A5D" w:rsidRPr="00B43854" w14:paraId="4A53F794" w14:textId="77777777" w:rsidTr="0063391D">
        <w:tc>
          <w:tcPr>
            <w:tcW w:w="1638" w:type="dxa"/>
          </w:tcPr>
          <w:p w14:paraId="549D82E8" w14:textId="7A7DD7FD" w:rsidR="00B55A5D" w:rsidRPr="00B43854" w:rsidRDefault="00B55A5D" w:rsidP="00B55A5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04/30/2025</w:t>
            </w:r>
          </w:p>
        </w:tc>
        <w:tc>
          <w:tcPr>
            <w:tcW w:w="3869" w:type="dxa"/>
            <w:gridSpan w:val="2"/>
          </w:tcPr>
          <w:p w14:paraId="39B3E23C" w14:textId="48D3EB7D" w:rsidR="00B55A5D" w:rsidRPr="00B43854" w:rsidRDefault="00B55A5D" w:rsidP="00B55A5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Completed making the chapter 3</w:t>
            </w:r>
          </w:p>
        </w:tc>
        <w:tc>
          <w:tcPr>
            <w:tcW w:w="3334" w:type="dxa"/>
          </w:tcPr>
          <w:p w14:paraId="44FAFD79" w14:textId="77726959" w:rsidR="00B55A5D" w:rsidRPr="00B43854" w:rsidRDefault="00B55A5D" w:rsidP="00B55A5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</w:rPr>
              <w:t>04/30/2025</w:t>
            </w:r>
          </w:p>
        </w:tc>
        <w:tc>
          <w:tcPr>
            <w:tcW w:w="1460" w:type="dxa"/>
            <w:vMerge/>
          </w:tcPr>
          <w:p w14:paraId="6BDAF773" w14:textId="77777777" w:rsidR="00B55A5D" w:rsidRPr="00B43854" w:rsidRDefault="00B55A5D" w:rsidP="00B55A5D">
            <w:pPr>
              <w:rPr>
                <w:rFonts w:ascii="Tw Cen MT" w:hAnsi="Tw Cen MT"/>
              </w:rPr>
            </w:pPr>
          </w:p>
        </w:tc>
      </w:tr>
      <w:tr w:rsidR="00B55A5D" w:rsidRPr="00B43854" w14:paraId="39E4DDFF" w14:textId="77777777" w:rsidTr="0063391D">
        <w:tc>
          <w:tcPr>
            <w:tcW w:w="1638" w:type="dxa"/>
          </w:tcPr>
          <w:p w14:paraId="124DCBE6" w14:textId="04FDE784" w:rsidR="00B55A5D" w:rsidRPr="00B43854" w:rsidRDefault="00B55A5D" w:rsidP="00B55A5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05/2/2025</w:t>
            </w:r>
          </w:p>
        </w:tc>
        <w:tc>
          <w:tcPr>
            <w:tcW w:w="3869" w:type="dxa"/>
            <w:gridSpan w:val="2"/>
          </w:tcPr>
          <w:p w14:paraId="4D93F5F2" w14:textId="1BA762E9" w:rsidR="00B55A5D" w:rsidRPr="00B43854" w:rsidRDefault="00B55A5D" w:rsidP="00B55A5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Finished the revised chapter 3 of our research</w:t>
            </w:r>
          </w:p>
        </w:tc>
        <w:tc>
          <w:tcPr>
            <w:tcW w:w="3334" w:type="dxa"/>
          </w:tcPr>
          <w:p w14:paraId="404F1204" w14:textId="585CA2A4" w:rsidR="00B55A5D" w:rsidRPr="00B43854" w:rsidRDefault="00B55A5D" w:rsidP="00B55A5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</w:rPr>
              <w:t>05/2/2025</w:t>
            </w:r>
          </w:p>
        </w:tc>
        <w:tc>
          <w:tcPr>
            <w:tcW w:w="1460" w:type="dxa"/>
            <w:vMerge/>
          </w:tcPr>
          <w:p w14:paraId="3472F9C6" w14:textId="77777777" w:rsidR="00B55A5D" w:rsidRPr="00B43854" w:rsidRDefault="00B55A5D" w:rsidP="00B55A5D">
            <w:pPr>
              <w:rPr>
                <w:rFonts w:ascii="Tw Cen MT" w:hAnsi="Tw Cen MT"/>
              </w:rPr>
            </w:pPr>
          </w:p>
        </w:tc>
      </w:tr>
      <w:tr w:rsidR="00B55A5D" w:rsidRPr="00B43854" w14:paraId="601D0C89" w14:textId="77777777" w:rsidTr="00F33687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1C255AE7" w14:textId="7607BE60" w:rsidR="00B55A5D" w:rsidRPr="005E08F2" w:rsidRDefault="00B55A5D" w:rsidP="00B55A5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B55A5D" w:rsidRPr="00B43854" w14:paraId="3D8C1592" w14:textId="77777777" w:rsidTr="00AF3CE4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221F725F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  <w:p w14:paraId="2B7365FA" w14:textId="77777777" w:rsidR="00B55A5D" w:rsidRPr="005E08F2" w:rsidRDefault="00B55A5D" w:rsidP="00B55A5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051BFBE5" w14:textId="77777777" w:rsidR="00B55A5D" w:rsidRDefault="00B55A5D" w:rsidP="00B55A5D">
            <w:pPr>
              <w:rPr>
                <w:rFonts w:ascii="Tw Cen MT" w:hAnsi="Tw Cen MT"/>
                <w:b/>
              </w:rPr>
            </w:pPr>
          </w:p>
          <w:p w14:paraId="1D9B2C07" w14:textId="77777777" w:rsidR="00B55A5D" w:rsidRPr="00E119D7" w:rsidRDefault="00B55A5D" w:rsidP="00B55A5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Khent Gabrielle R. Catalo          _</w:t>
            </w:r>
          </w:p>
          <w:p w14:paraId="64F4C5FB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1D5C2C4A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  <w:p w14:paraId="741BE141" w14:textId="77777777" w:rsidR="00B55A5D" w:rsidRPr="00E119D7" w:rsidRDefault="00B55A5D" w:rsidP="00B55A5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6C9D7AAA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7077B5EE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  <w:p w14:paraId="3B8B5423" w14:textId="77777777" w:rsidR="00B55A5D" w:rsidRPr="00E119D7" w:rsidRDefault="00B55A5D" w:rsidP="00B55A5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Cidro                  _</w:t>
            </w:r>
          </w:p>
          <w:p w14:paraId="6B27931C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3C066842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6843958D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  <w:p w14:paraId="03CD3025" w14:textId="77777777" w:rsidR="00B55A5D" w:rsidRDefault="00B55A5D" w:rsidP="00B55A5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71BCC0D3" w14:textId="77777777" w:rsidR="00B55A5D" w:rsidRDefault="00B55A5D" w:rsidP="00B55A5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713E4022" w14:textId="77777777" w:rsidR="00B55A5D" w:rsidRDefault="00B55A5D" w:rsidP="00B55A5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7C2F3E53" w14:textId="77777777" w:rsidR="00B55A5D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3B76FE99" w14:textId="77777777" w:rsidR="00B55A5D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5F120494" w14:textId="77777777" w:rsidR="00B55A5D" w:rsidRPr="00E119D7" w:rsidRDefault="00B55A5D" w:rsidP="00B55A5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Lapada              _</w:t>
            </w:r>
          </w:p>
          <w:p w14:paraId="5146892A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186D8B77" w14:textId="77777777" w:rsidR="00B55A5D" w:rsidRPr="00B43854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B55A5D" w:rsidRPr="00B43854" w14:paraId="380B388D" w14:textId="77777777" w:rsidTr="00AF3CE4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6D4A614F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59840045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42245B81" w14:textId="77777777" w:rsidR="00BD1057" w:rsidRDefault="00BD1057" w:rsidP="00D859A9">
      <w:pPr>
        <w:tabs>
          <w:tab w:val="right" w:pos="8280"/>
        </w:tabs>
      </w:pPr>
    </w:p>
    <w:p w14:paraId="07D7390F" w14:textId="77777777" w:rsidR="00642776" w:rsidRDefault="00627985" w:rsidP="00D859A9">
      <w:pPr>
        <w:tabs>
          <w:tab w:val="right" w:pos="8280"/>
        </w:tabs>
      </w:pPr>
      <w:r>
        <w:tab/>
      </w:r>
    </w:p>
    <w:p w14:paraId="66B4BC14" w14:textId="77777777" w:rsidR="00642776" w:rsidRPr="00A743CB" w:rsidRDefault="00642776">
      <w:pPr>
        <w:rPr>
          <w:sz w:val="6"/>
        </w:rPr>
      </w:pPr>
    </w:p>
    <w:p w14:paraId="3EA03DFB" w14:textId="77777777" w:rsidR="00E66017" w:rsidRDefault="00E66017" w:rsidP="006E6BF1">
      <w:pPr>
        <w:ind w:left="5760" w:firstLine="720"/>
        <w:rPr>
          <w:rFonts w:ascii="Arial" w:hAnsi="Arial" w:cs="Arial"/>
        </w:rPr>
      </w:pPr>
    </w:p>
    <w:p w14:paraId="2476A38C" w14:textId="77777777" w:rsidR="0072390C" w:rsidRDefault="0072390C" w:rsidP="0072390C">
      <w:pPr>
        <w:rPr>
          <w:rFonts w:ascii="Arial" w:hAnsi="Arial" w:cs="Arial"/>
          <w:sz w:val="12"/>
        </w:rPr>
      </w:pPr>
    </w:p>
    <w:p w14:paraId="766CF1C5" w14:textId="77777777" w:rsidR="00936E4B" w:rsidRDefault="00936E4B" w:rsidP="0072390C">
      <w:pPr>
        <w:rPr>
          <w:rFonts w:ascii="Arial" w:hAnsi="Arial" w:cs="Arial"/>
          <w:sz w:val="12"/>
        </w:rPr>
      </w:pPr>
    </w:p>
    <w:p w14:paraId="4C841072" w14:textId="77777777" w:rsidR="00D859A9" w:rsidRPr="00D859A9" w:rsidRDefault="00D859A9" w:rsidP="0072390C">
      <w:pPr>
        <w:rPr>
          <w:rFonts w:ascii="Arial" w:hAnsi="Arial" w:cs="Arial"/>
          <w:b/>
          <w:sz w:val="18"/>
        </w:rPr>
      </w:pPr>
    </w:p>
    <w:p w14:paraId="0177C540" w14:textId="77777777" w:rsidR="00B73299" w:rsidRDefault="00B73299" w:rsidP="005377F6">
      <w:pPr>
        <w:pStyle w:val="ListParagraph"/>
        <w:ind w:left="360"/>
        <w:jc w:val="both"/>
        <w:rPr>
          <w:rFonts w:ascii="Arial" w:hAnsi="Arial" w:cs="Arial"/>
        </w:rPr>
      </w:pPr>
    </w:p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8"/>
        <w:gridCol w:w="2953"/>
        <w:gridCol w:w="916"/>
        <w:gridCol w:w="3334"/>
        <w:gridCol w:w="1460"/>
      </w:tblGrid>
      <w:tr w:rsidR="00E2726D" w:rsidRPr="00B43854" w14:paraId="240CA989" w14:textId="77777777" w:rsidTr="00F67BC8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50DC0730" w14:textId="77777777" w:rsidR="00E2726D" w:rsidRPr="00861AFC" w:rsidRDefault="00E2726D" w:rsidP="00F67BC8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E2726D" w:rsidRPr="00B43854" w14:paraId="5FF52719" w14:textId="77777777" w:rsidTr="00F67BC8">
        <w:tc>
          <w:tcPr>
            <w:tcW w:w="5507" w:type="dxa"/>
            <w:gridSpan w:val="3"/>
            <w:shd w:val="clear" w:color="auto" w:fill="auto"/>
            <w:vAlign w:val="center"/>
          </w:tcPr>
          <w:p w14:paraId="14D0B23B" w14:textId="77777777" w:rsidR="00E2726D" w:rsidRPr="005E08F2" w:rsidRDefault="00E2726D" w:rsidP="00F67BC8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25524386" w14:textId="77777777" w:rsidR="00E2726D" w:rsidRPr="005E08F2" w:rsidRDefault="00E2726D" w:rsidP="00F67BC8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E2726D" w:rsidRPr="00B43854" w14:paraId="21DF4CE0" w14:textId="77777777" w:rsidTr="00F67BC8">
        <w:tc>
          <w:tcPr>
            <w:tcW w:w="5507" w:type="dxa"/>
            <w:gridSpan w:val="3"/>
            <w:shd w:val="clear" w:color="auto" w:fill="auto"/>
            <w:vAlign w:val="center"/>
          </w:tcPr>
          <w:p w14:paraId="5AE9C57E" w14:textId="77777777" w:rsidR="00E2726D" w:rsidRPr="005E08F2" w:rsidRDefault="00E2726D" w:rsidP="00F67BC8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554A63B0" w14:textId="5E82A259" w:rsidR="00E2726D" w:rsidRPr="005E08F2" w:rsidRDefault="00E2726D" w:rsidP="00F67BC8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April 21 – 25, 2025</w:t>
            </w:r>
          </w:p>
        </w:tc>
      </w:tr>
      <w:tr w:rsidR="00E2726D" w:rsidRPr="00B43854" w14:paraId="3A732386" w14:textId="77777777" w:rsidTr="00F67BC8">
        <w:tc>
          <w:tcPr>
            <w:tcW w:w="5507" w:type="dxa"/>
            <w:gridSpan w:val="3"/>
            <w:shd w:val="clear" w:color="auto" w:fill="auto"/>
            <w:vAlign w:val="center"/>
          </w:tcPr>
          <w:p w14:paraId="0E950379" w14:textId="77777777" w:rsidR="00E2726D" w:rsidRPr="005E08F2" w:rsidRDefault="00E2726D" w:rsidP="00F67BC8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05B2E11F" w14:textId="77777777" w:rsidR="00E2726D" w:rsidRPr="005E08F2" w:rsidRDefault="00E2726D" w:rsidP="00F67BC8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E2726D" w:rsidRPr="00B43854" w14:paraId="391A61A7" w14:textId="77777777" w:rsidTr="00F67BC8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6E26AD89" w14:textId="77777777" w:rsidR="00E2726D" w:rsidRPr="005E08F2" w:rsidRDefault="00E2726D" w:rsidP="00F67BC8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5CDC4326" w14:textId="77777777" w:rsidR="00E2726D" w:rsidRPr="005E08F2" w:rsidRDefault="00E2726D" w:rsidP="00F67BC8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0908F5AE" w14:textId="77777777" w:rsidR="00E2726D" w:rsidRPr="005E08F2" w:rsidRDefault="00E2726D" w:rsidP="00F67BC8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Advisers’ Comment/Recommendations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37C5C4C4" w14:textId="77777777" w:rsidR="00E2726D" w:rsidRPr="005E08F2" w:rsidRDefault="00E2726D" w:rsidP="00F67BC8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Signature</w:t>
            </w:r>
          </w:p>
        </w:tc>
      </w:tr>
      <w:tr w:rsidR="00E2726D" w:rsidRPr="00B43854" w14:paraId="0EA9426A" w14:textId="77777777" w:rsidTr="00F67BC8">
        <w:tc>
          <w:tcPr>
            <w:tcW w:w="1638" w:type="dxa"/>
          </w:tcPr>
          <w:p w14:paraId="44212453" w14:textId="6CEF44B4" w:rsidR="00E2726D" w:rsidRPr="00551265" w:rsidRDefault="00E2726D" w:rsidP="00F67BC8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04/21/2025</w:t>
            </w:r>
          </w:p>
        </w:tc>
        <w:tc>
          <w:tcPr>
            <w:tcW w:w="3869" w:type="dxa"/>
            <w:gridSpan w:val="2"/>
          </w:tcPr>
          <w:p w14:paraId="467B6A21" w14:textId="781746D2" w:rsidR="00E2726D" w:rsidRPr="00E2726D" w:rsidRDefault="00E2726D" w:rsidP="00F67BC8">
            <w:pPr>
              <w:rPr>
                <w:rFonts w:ascii="Tw Cen MT" w:hAnsi="Tw Cen MT"/>
                <w:b/>
                <w:bCs/>
                <w:noProof/>
                <w:lang w:val="en-PH"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Finished the revised chapter 1 of our research</w:t>
            </w:r>
          </w:p>
        </w:tc>
        <w:tc>
          <w:tcPr>
            <w:tcW w:w="3334" w:type="dxa"/>
          </w:tcPr>
          <w:p w14:paraId="07A35600" w14:textId="77777777" w:rsidR="00E2726D" w:rsidRPr="00B43854" w:rsidRDefault="00E2726D" w:rsidP="00F67BC8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 w:val="restart"/>
          </w:tcPr>
          <w:p w14:paraId="2026E198" w14:textId="77777777" w:rsidR="00E2726D" w:rsidRPr="00B43854" w:rsidRDefault="00E2726D" w:rsidP="00F67BC8">
            <w:pPr>
              <w:rPr>
                <w:rFonts w:ascii="Tw Cen MT" w:hAnsi="Tw Cen MT"/>
              </w:rPr>
            </w:pPr>
          </w:p>
        </w:tc>
      </w:tr>
      <w:tr w:rsidR="00E2726D" w:rsidRPr="00B43854" w14:paraId="33069C6A" w14:textId="77777777" w:rsidTr="00F67BC8">
        <w:tc>
          <w:tcPr>
            <w:tcW w:w="1638" w:type="dxa"/>
          </w:tcPr>
          <w:p w14:paraId="0E6586D8" w14:textId="4040E5C4" w:rsidR="00E2726D" w:rsidRPr="00B43854" w:rsidRDefault="00E2726D" w:rsidP="00F67BC8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04/22/2025</w:t>
            </w:r>
          </w:p>
        </w:tc>
        <w:tc>
          <w:tcPr>
            <w:tcW w:w="3869" w:type="dxa"/>
            <w:gridSpan w:val="2"/>
          </w:tcPr>
          <w:p w14:paraId="67F2D7FF" w14:textId="22DE7AC4" w:rsidR="00E2726D" w:rsidRPr="00B43854" w:rsidRDefault="00E2726D" w:rsidP="00F67BC8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Completed making the chapter 2</w:t>
            </w:r>
          </w:p>
        </w:tc>
        <w:tc>
          <w:tcPr>
            <w:tcW w:w="3334" w:type="dxa"/>
          </w:tcPr>
          <w:p w14:paraId="6A552F12" w14:textId="77777777" w:rsidR="00E2726D" w:rsidRPr="00B43854" w:rsidRDefault="00E2726D" w:rsidP="00F67BC8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60FBB2C8" w14:textId="77777777" w:rsidR="00E2726D" w:rsidRPr="00B43854" w:rsidRDefault="00E2726D" w:rsidP="00F67BC8">
            <w:pPr>
              <w:rPr>
                <w:rFonts w:ascii="Tw Cen MT" w:hAnsi="Tw Cen MT"/>
              </w:rPr>
            </w:pPr>
          </w:p>
        </w:tc>
      </w:tr>
      <w:tr w:rsidR="00E2726D" w:rsidRPr="00B43854" w14:paraId="3547D0CC" w14:textId="77777777" w:rsidTr="00F67BC8">
        <w:tc>
          <w:tcPr>
            <w:tcW w:w="1638" w:type="dxa"/>
          </w:tcPr>
          <w:p w14:paraId="1FAB6EB8" w14:textId="77777777" w:rsidR="00E2726D" w:rsidRPr="00B43854" w:rsidRDefault="00E2726D" w:rsidP="00F67BC8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0EC34504" w14:textId="77777777" w:rsidR="00E2726D" w:rsidRPr="00B43854" w:rsidRDefault="00E2726D" w:rsidP="00F67BC8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743B5875" w14:textId="77777777" w:rsidR="00E2726D" w:rsidRPr="00B43854" w:rsidRDefault="00E2726D" w:rsidP="00F67BC8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23BD6E93" w14:textId="77777777" w:rsidR="00E2726D" w:rsidRPr="00B43854" w:rsidRDefault="00E2726D" w:rsidP="00F67BC8">
            <w:pPr>
              <w:rPr>
                <w:rFonts w:ascii="Tw Cen MT" w:hAnsi="Tw Cen MT"/>
              </w:rPr>
            </w:pPr>
          </w:p>
        </w:tc>
      </w:tr>
      <w:tr w:rsidR="00E2726D" w:rsidRPr="00B43854" w14:paraId="76BFBFF4" w14:textId="77777777" w:rsidTr="00F67BC8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1F220252" w14:textId="77777777" w:rsidR="00E2726D" w:rsidRPr="005E08F2" w:rsidRDefault="00E2726D" w:rsidP="00F67BC8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E2726D" w:rsidRPr="00B43854" w14:paraId="6D5AB902" w14:textId="77777777" w:rsidTr="00F67BC8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3533EE60" w14:textId="77777777" w:rsidR="00E2726D" w:rsidRDefault="00E2726D" w:rsidP="00F67BC8">
            <w:pPr>
              <w:jc w:val="center"/>
              <w:rPr>
                <w:rFonts w:ascii="Tw Cen MT" w:hAnsi="Tw Cen MT"/>
                <w:b/>
              </w:rPr>
            </w:pPr>
          </w:p>
          <w:p w14:paraId="244CA0BC" w14:textId="77777777" w:rsidR="00E2726D" w:rsidRPr="005E08F2" w:rsidRDefault="00E2726D" w:rsidP="00F67BC8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2ABF0731" w14:textId="77777777" w:rsidR="00E2726D" w:rsidRDefault="00E2726D" w:rsidP="00F67BC8">
            <w:pPr>
              <w:rPr>
                <w:rFonts w:ascii="Tw Cen MT" w:hAnsi="Tw Cen MT"/>
                <w:b/>
              </w:rPr>
            </w:pPr>
          </w:p>
          <w:p w14:paraId="7D83B3CB" w14:textId="77777777" w:rsidR="00E2726D" w:rsidRPr="00E119D7" w:rsidRDefault="00E2726D" w:rsidP="00F67BC8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Khent Gabrielle R. Catalo          _</w:t>
            </w:r>
          </w:p>
          <w:p w14:paraId="40958083" w14:textId="77777777" w:rsidR="00E2726D" w:rsidRDefault="00E2726D" w:rsidP="00F67BC8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426FEE8B" w14:textId="77777777" w:rsidR="00E2726D" w:rsidRDefault="00E2726D" w:rsidP="00F67BC8">
            <w:pPr>
              <w:jc w:val="center"/>
              <w:rPr>
                <w:rFonts w:ascii="Tw Cen MT" w:hAnsi="Tw Cen MT"/>
                <w:b/>
              </w:rPr>
            </w:pPr>
          </w:p>
          <w:p w14:paraId="5B1F12E0" w14:textId="77777777" w:rsidR="00E2726D" w:rsidRPr="00E119D7" w:rsidRDefault="00E2726D" w:rsidP="00F67BC8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5224070C" w14:textId="77777777" w:rsidR="00E2726D" w:rsidRDefault="00E2726D" w:rsidP="00F67BC8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4B2F31DF" w14:textId="77777777" w:rsidR="00E2726D" w:rsidRDefault="00E2726D" w:rsidP="00F67BC8">
            <w:pPr>
              <w:jc w:val="center"/>
              <w:rPr>
                <w:rFonts w:ascii="Tw Cen MT" w:hAnsi="Tw Cen MT"/>
                <w:b/>
              </w:rPr>
            </w:pPr>
          </w:p>
          <w:p w14:paraId="6C992208" w14:textId="77777777" w:rsidR="00E2726D" w:rsidRPr="00E119D7" w:rsidRDefault="00E2726D" w:rsidP="00F67BC8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Cidro                  _</w:t>
            </w:r>
          </w:p>
          <w:p w14:paraId="49BB8DEF" w14:textId="77777777" w:rsidR="00E2726D" w:rsidRDefault="00E2726D" w:rsidP="00F67BC8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3B40DB92" w14:textId="77777777" w:rsidR="00E2726D" w:rsidRDefault="00E2726D" w:rsidP="00F67BC8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42345066" w14:textId="77777777" w:rsidR="00E2726D" w:rsidRDefault="00E2726D" w:rsidP="00F67BC8">
            <w:pPr>
              <w:jc w:val="center"/>
              <w:rPr>
                <w:rFonts w:ascii="Tw Cen MT" w:hAnsi="Tw Cen MT"/>
                <w:b/>
              </w:rPr>
            </w:pPr>
          </w:p>
          <w:p w14:paraId="6BFD2328" w14:textId="77777777" w:rsidR="00E2726D" w:rsidRDefault="00E2726D" w:rsidP="00F67BC8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693AA805" w14:textId="77777777" w:rsidR="00E2726D" w:rsidRDefault="00E2726D" w:rsidP="00F67BC8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0A4CB6A4" w14:textId="77777777" w:rsidR="00E2726D" w:rsidRDefault="00E2726D" w:rsidP="00F67BC8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3C07577E" w14:textId="77777777" w:rsidR="00E2726D" w:rsidRDefault="00E2726D" w:rsidP="00F67BC8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00B4532C" w14:textId="77777777" w:rsidR="00E2726D" w:rsidRDefault="00E2726D" w:rsidP="00F67BC8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20E75CA9" w14:textId="77777777" w:rsidR="00E2726D" w:rsidRPr="00E119D7" w:rsidRDefault="00E2726D" w:rsidP="00F67BC8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Lapada              _</w:t>
            </w:r>
          </w:p>
          <w:p w14:paraId="66DA702C" w14:textId="77777777" w:rsidR="00E2726D" w:rsidRDefault="00E2726D" w:rsidP="00F67BC8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650E36D7" w14:textId="77777777" w:rsidR="00E2726D" w:rsidRPr="00B43854" w:rsidRDefault="00E2726D" w:rsidP="00F67BC8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E2726D" w:rsidRPr="00B43854" w14:paraId="3DF283BC" w14:textId="77777777" w:rsidTr="00F67BC8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4C7878F0" w14:textId="77777777" w:rsidR="00E2726D" w:rsidRDefault="00E2726D" w:rsidP="00F67BC8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44C468BA" w14:textId="77777777" w:rsidR="00E2726D" w:rsidRDefault="00E2726D" w:rsidP="00F67BC8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6AD6E7F0" w14:textId="77777777" w:rsidR="00B73299" w:rsidRPr="00B73299" w:rsidRDefault="00B73299" w:rsidP="00B73299"/>
    <w:p w14:paraId="518CCB2A" w14:textId="77777777" w:rsidR="00B73299" w:rsidRDefault="00B73299" w:rsidP="00B73299"/>
    <w:p w14:paraId="215ADB8F" w14:textId="77777777" w:rsidR="00564794" w:rsidRDefault="00564794" w:rsidP="001103BF"/>
    <w:p w14:paraId="39D2C44F" w14:textId="77777777" w:rsidR="00B55A5D" w:rsidRDefault="00B55A5D" w:rsidP="001103BF"/>
    <w:p w14:paraId="589A88A0" w14:textId="77777777" w:rsidR="00B55A5D" w:rsidRDefault="00B55A5D" w:rsidP="001103BF"/>
    <w:p w14:paraId="104211A7" w14:textId="77777777" w:rsidR="00B55A5D" w:rsidRDefault="00B55A5D" w:rsidP="001103BF"/>
    <w:p w14:paraId="4D2DCCD3" w14:textId="77777777" w:rsidR="00B55A5D" w:rsidRDefault="00B55A5D" w:rsidP="001103BF"/>
    <w:p w14:paraId="3282C21C" w14:textId="77777777" w:rsidR="00B55A5D" w:rsidRDefault="00B55A5D" w:rsidP="001103BF"/>
    <w:tbl>
      <w:tblPr>
        <w:tblpPr w:leftFromText="180" w:rightFromText="180" w:vertAnchor="page" w:horzAnchor="page" w:tblpX="1909" w:tblpY="6937"/>
        <w:tblW w:w="9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2"/>
        <w:gridCol w:w="2680"/>
        <w:gridCol w:w="812"/>
        <w:gridCol w:w="3375"/>
        <w:gridCol w:w="1375"/>
      </w:tblGrid>
      <w:tr w:rsidR="00B55A5D" w:rsidRPr="00B43854" w14:paraId="5E780397" w14:textId="77777777" w:rsidTr="00B55A5D">
        <w:trPr>
          <w:trHeight w:val="601"/>
        </w:trPr>
        <w:tc>
          <w:tcPr>
            <w:tcW w:w="9784" w:type="dxa"/>
            <w:gridSpan w:val="5"/>
            <w:shd w:val="clear" w:color="auto" w:fill="F2F2F2" w:themeFill="background1" w:themeFillShade="F2"/>
            <w:vAlign w:val="center"/>
          </w:tcPr>
          <w:p w14:paraId="67E88660" w14:textId="77777777" w:rsidR="00B55A5D" w:rsidRPr="00861AFC" w:rsidRDefault="00B55A5D" w:rsidP="00B55A5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B55A5D" w:rsidRPr="00B43854" w14:paraId="2DB0CC7F" w14:textId="77777777" w:rsidTr="00B55A5D">
        <w:trPr>
          <w:trHeight w:val="243"/>
        </w:trPr>
        <w:tc>
          <w:tcPr>
            <w:tcW w:w="5034" w:type="dxa"/>
            <w:gridSpan w:val="3"/>
            <w:shd w:val="clear" w:color="auto" w:fill="auto"/>
            <w:vAlign w:val="center"/>
          </w:tcPr>
          <w:p w14:paraId="3D2E9537" w14:textId="26727A23" w:rsidR="00B55A5D" w:rsidRPr="005E08F2" w:rsidRDefault="00B55A5D" w:rsidP="00B55A5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</w:p>
        </w:tc>
        <w:tc>
          <w:tcPr>
            <w:tcW w:w="4750" w:type="dxa"/>
            <w:gridSpan w:val="2"/>
            <w:shd w:val="clear" w:color="auto" w:fill="auto"/>
            <w:vAlign w:val="center"/>
          </w:tcPr>
          <w:p w14:paraId="3F1F4542" w14:textId="15778D40" w:rsidR="00B55A5D" w:rsidRPr="005E08F2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</w:tc>
      </w:tr>
      <w:tr w:rsidR="00B55A5D" w:rsidRPr="00B43854" w14:paraId="3839D78C" w14:textId="77777777" w:rsidTr="00B55A5D">
        <w:trPr>
          <w:trHeight w:val="121"/>
        </w:trPr>
        <w:tc>
          <w:tcPr>
            <w:tcW w:w="5034" w:type="dxa"/>
            <w:gridSpan w:val="3"/>
            <w:shd w:val="clear" w:color="auto" w:fill="auto"/>
            <w:vAlign w:val="center"/>
          </w:tcPr>
          <w:p w14:paraId="72A1DD9B" w14:textId="578F59E8" w:rsidR="00B55A5D" w:rsidRPr="005E08F2" w:rsidRDefault="00B55A5D" w:rsidP="00B55A5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</w:p>
        </w:tc>
        <w:tc>
          <w:tcPr>
            <w:tcW w:w="4750" w:type="dxa"/>
            <w:gridSpan w:val="2"/>
            <w:shd w:val="clear" w:color="auto" w:fill="auto"/>
            <w:vAlign w:val="center"/>
          </w:tcPr>
          <w:p w14:paraId="46BF695C" w14:textId="10C458CD" w:rsidR="00B55A5D" w:rsidRPr="005E08F2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</w:tc>
      </w:tr>
      <w:tr w:rsidR="00B55A5D" w:rsidRPr="00B43854" w14:paraId="67CB6645" w14:textId="77777777" w:rsidTr="00B55A5D">
        <w:trPr>
          <w:trHeight w:val="121"/>
        </w:trPr>
        <w:tc>
          <w:tcPr>
            <w:tcW w:w="5034" w:type="dxa"/>
            <w:gridSpan w:val="3"/>
            <w:shd w:val="clear" w:color="auto" w:fill="auto"/>
            <w:vAlign w:val="center"/>
          </w:tcPr>
          <w:p w14:paraId="1E0EE9A2" w14:textId="0AA60052" w:rsidR="00B55A5D" w:rsidRPr="005E08F2" w:rsidRDefault="00B55A5D" w:rsidP="00B55A5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</w:p>
        </w:tc>
        <w:tc>
          <w:tcPr>
            <w:tcW w:w="4750" w:type="dxa"/>
            <w:gridSpan w:val="2"/>
            <w:shd w:val="clear" w:color="auto" w:fill="auto"/>
            <w:vAlign w:val="center"/>
          </w:tcPr>
          <w:p w14:paraId="3D25A22D" w14:textId="31790448" w:rsidR="00B55A5D" w:rsidRPr="005E08F2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</w:tc>
      </w:tr>
      <w:tr w:rsidR="00B55A5D" w:rsidRPr="00B43854" w14:paraId="33659978" w14:textId="77777777" w:rsidTr="00B55A5D">
        <w:trPr>
          <w:trHeight w:val="121"/>
        </w:trPr>
        <w:tc>
          <w:tcPr>
            <w:tcW w:w="1542" w:type="dxa"/>
            <w:shd w:val="clear" w:color="auto" w:fill="F2F2F2" w:themeFill="background1" w:themeFillShade="F2"/>
            <w:vAlign w:val="center"/>
          </w:tcPr>
          <w:p w14:paraId="011F61AD" w14:textId="5E6BA647" w:rsidR="00B55A5D" w:rsidRPr="005E08F2" w:rsidRDefault="00B55A5D" w:rsidP="00B55A5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</w:p>
        </w:tc>
        <w:tc>
          <w:tcPr>
            <w:tcW w:w="3492" w:type="dxa"/>
            <w:gridSpan w:val="2"/>
            <w:shd w:val="clear" w:color="auto" w:fill="F2F2F2" w:themeFill="background1" w:themeFillShade="F2"/>
            <w:vAlign w:val="center"/>
          </w:tcPr>
          <w:p w14:paraId="2BF2DFF3" w14:textId="7724EB81" w:rsidR="00B55A5D" w:rsidRPr="005E08F2" w:rsidRDefault="00B55A5D" w:rsidP="00B55A5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</w:p>
        </w:tc>
        <w:tc>
          <w:tcPr>
            <w:tcW w:w="3375" w:type="dxa"/>
            <w:shd w:val="clear" w:color="auto" w:fill="F2F2F2" w:themeFill="background1" w:themeFillShade="F2"/>
            <w:vAlign w:val="center"/>
          </w:tcPr>
          <w:p w14:paraId="1F86264D" w14:textId="154AF1A4" w:rsidR="00B55A5D" w:rsidRPr="005E08F2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</w:tc>
        <w:tc>
          <w:tcPr>
            <w:tcW w:w="1375" w:type="dxa"/>
            <w:shd w:val="clear" w:color="auto" w:fill="F2F2F2" w:themeFill="background1" w:themeFillShade="F2"/>
            <w:vAlign w:val="center"/>
          </w:tcPr>
          <w:p w14:paraId="78781FB7" w14:textId="1D670C2E" w:rsidR="00B55A5D" w:rsidRPr="005E08F2" w:rsidRDefault="00B55A5D" w:rsidP="00B55A5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</w:tc>
      </w:tr>
      <w:tr w:rsidR="00B55A5D" w:rsidRPr="00B43854" w14:paraId="26F6E350" w14:textId="77777777" w:rsidTr="00B55A5D">
        <w:trPr>
          <w:trHeight w:val="121"/>
        </w:trPr>
        <w:tc>
          <w:tcPr>
            <w:tcW w:w="1542" w:type="dxa"/>
          </w:tcPr>
          <w:p w14:paraId="5BBD54B4" w14:textId="676B3F35" w:rsidR="00B55A5D" w:rsidRPr="00551265" w:rsidRDefault="00B55A5D" w:rsidP="00B55A5D">
            <w:pPr>
              <w:rPr>
                <w:rFonts w:ascii="Tw Cen MT" w:hAnsi="Tw Cen MT"/>
                <w:b/>
                <w:bCs/>
                <w:noProof/>
              </w:rPr>
            </w:pPr>
          </w:p>
        </w:tc>
        <w:tc>
          <w:tcPr>
            <w:tcW w:w="3492" w:type="dxa"/>
            <w:gridSpan w:val="2"/>
          </w:tcPr>
          <w:p w14:paraId="09675B81" w14:textId="62D6D9B7" w:rsidR="00B55A5D" w:rsidRPr="00E2726D" w:rsidRDefault="00B55A5D" w:rsidP="00B55A5D">
            <w:pPr>
              <w:rPr>
                <w:rFonts w:ascii="Tw Cen MT" w:hAnsi="Tw Cen MT"/>
                <w:b/>
                <w:bCs/>
                <w:noProof/>
                <w:lang w:val="en-PH"/>
              </w:rPr>
            </w:pPr>
          </w:p>
        </w:tc>
        <w:tc>
          <w:tcPr>
            <w:tcW w:w="3375" w:type="dxa"/>
          </w:tcPr>
          <w:p w14:paraId="5D2E1CBB" w14:textId="77777777" w:rsidR="00B55A5D" w:rsidRPr="00B43854" w:rsidRDefault="00B55A5D" w:rsidP="00B55A5D">
            <w:pPr>
              <w:rPr>
                <w:rFonts w:ascii="Tw Cen MT" w:hAnsi="Tw Cen MT"/>
              </w:rPr>
            </w:pPr>
          </w:p>
        </w:tc>
        <w:tc>
          <w:tcPr>
            <w:tcW w:w="1375" w:type="dxa"/>
            <w:vMerge w:val="restart"/>
          </w:tcPr>
          <w:p w14:paraId="4D112CF7" w14:textId="77777777" w:rsidR="00B55A5D" w:rsidRPr="00B43854" w:rsidRDefault="00B55A5D" w:rsidP="00B55A5D">
            <w:pPr>
              <w:rPr>
                <w:rFonts w:ascii="Tw Cen MT" w:hAnsi="Tw Cen MT"/>
              </w:rPr>
            </w:pPr>
          </w:p>
        </w:tc>
      </w:tr>
      <w:tr w:rsidR="00B55A5D" w:rsidRPr="00B43854" w14:paraId="6ED49301" w14:textId="77777777" w:rsidTr="00B55A5D">
        <w:trPr>
          <w:trHeight w:val="121"/>
        </w:trPr>
        <w:tc>
          <w:tcPr>
            <w:tcW w:w="1542" w:type="dxa"/>
          </w:tcPr>
          <w:p w14:paraId="687B36E5" w14:textId="6E06ABE2" w:rsidR="00B55A5D" w:rsidRPr="00B43854" w:rsidRDefault="00B55A5D" w:rsidP="00B55A5D">
            <w:pPr>
              <w:rPr>
                <w:rFonts w:ascii="Tw Cen MT" w:hAnsi="Tw Cen MT"/>
                <w:b/>
              </w:rPr>
            </w:pPr>
          </w:p>
        </w:tc>
        <w:tc>
          <w:tcPr>
            <w:tcW w:w="3492" w:type="dxa"/>
            <w:gridSpan w:val="2"/>
          </w:tcPr>
          <w:p w14:paraId="59F5F04B" w14:textId="1864CC84" w:rsidR="00B55A5D" w:rsidRPr="00B43854" w:rsidRDefault="00B55A5D" w:rsidP="00B55A5D">
            <w:pPr>
              <w:rPr>
                <w:rFonts w:ascii="Tw Cen MT" w:hAnsi="Tw Cen MT"/>
                <w:b/>
              </w:rPr>
            </w:pPr>
          </w:p>
        </w:tc>
        <w:tc>
          <w:tcPr>
            <w:tcW w:w="3375" w:type="dxa"/>
          </w:tcPr>
          <w:p w14:paraId="4B1045D0" w14:textId="77777777" w:rsidR="00B55A5D" w:rsidRPr="00B43854" w:rsidRDefault="00B55A5D" w:rsidP="00B55A5D">
            <w:pPr>
              <w:rPr>
                <w:rFonts w:ascii="Tw Cen MT" w:hAnsi="Tw Cen MT"/>
              </w:rPr>
            </w:pPr>
          </w:p>
        </w:tc>
        <w:tc>
          <w:tcPr>
            <w:tcW w:w="1375" w:type="dxa"/>
            <w:vMerge/>
          </w:tcPr>
          <w:p w14:paraId="4A530ADD" w14:textId="77777777" w:rsidR="00B55A5D" w:rsidRPr="00B43854" w:rsidRDefault="00B55A5D" w:rsidP="00B55A5D">
            <w:pPr>
              <w:rPr>
                <w:rFonts w:ascii="Tw Cen MT" w:hAnsi="Tw Cen MT"/>
              </w:rPr>
            </w:pPr>
          </w:p>
        </w:tc>
      </w:tr>
      <w:tr w:rsidR="00B55A5D" w:rsidRPr="00B43854" w14:paraId="0EBE219E" w14:textId="77777777" w:rsidTr="00B55A5D">
        <w:trPr>
          <w:trHeight w:val="121"/>
        </w:trPr>
        <w:tc>
          <w:tcPr>
            <w:tcW w:w="1542" w:type="dxa"/>
          </w:tcPr>
          <w:p w14:paraId="6C187B95" w14:textId="50F69477" w:rsidR="00B55A5D" w:rsidRPr="00B43854" w:rsidRDefault="00B55A5D" w:rsidP="00B55A5D">
            <w:pPr>
              <w:rPr>
                <w:rFonts w:ascii="Tw Cen MT" w:hAnsi="Tw Cen MT"/>
                <w:b/>
              </w:rPr>
            </w:pPr>
          </w:p>
        </w:tc>
        <w:tc>
          <w:tcPr>
            <w:tcW w:w="3492" w:type="dxa"/>
            <w:gridSpan w:val="2"/>
          </w:tcPr>
          <w:p w14:paraId="0249E477" w14:textId="10FCE554" w:rsidR="00B55A5D" w:rsidRPr="00B43854" w:rsidRDefault="00B55A5D" w:rsidP="00B55A5D">
            <w:pPr>
              <w:rPr>
                <w:rFonts w:ascii="Tw Cen MT" w:hAnsi="Tw Cen MT"/>
                <w:b/>
              </w:rPr>
            </w:pPr>
          </w:p>
        </w:tc>
        <w:tc>
          <w:tcPr>
            <w:tcW w:w="3375" w:type="dxa"/>
          </w:tcPr>
          <w:p w14:paraId="67CE5AE8" w14:textId="77777777" w:rsidR="00B55A5D" w:rsidRPr="00B43854" w:rsidRDefault="00B55A5D" w:rsidP="00B55A5D">
            <w:pPr>
              <w:rPr>
                <w:rFonts w:ascii="Tw Cen MT" w:hAnsi="Tw Cen MT"/>
              </w:rPr>
            </w:pPr>
          </w:p>
        </w:tc>
        <w:tc>
          <w:tcPr>
            <w:tcW w:w="1375" w:type="dxa"/>
            <w:vMerge/>
          </w:tcPr>
          <w:p w14:paraId="72826087" w14:textId="77777777" w:rsidR="00B55A5D" w:rsidRPr="00B43854" w:rsidRDefault="00B55A5D" w:rsidP="00B55A5D">
            <w:pPr>
              <w:rPr>
                <w:rFonts w:ascii="Tw Cen MT" w:hAnsi="Tw Cen MT"/>
              </w:rPr>
            </w:pPr>
          </w:p>
        </w:tc>
      </w:tr>
      <w:tr w:rsidR="00B55A5D" w:rsidRPr="00B43854" w14:paraId="6F979D0B" w14:textId="77777777" w:rsidTr="00B55A5D">
        <w:trPr>
          <w:trHeight w:val="343"/>
        </w:trPr>
        <w:tc>
          <w:tcPr>
            <w:tcW w:w="9784" w:type="dxa"/>
            <w:gridSpan w:val="5"/>
            <w:shd w:val="clear" w:color="auto" w:fill="F2F2F2" w:themeFill="background1" w:themeFillShade="F2"/>
            <w:vAlign w:val="center"/>
          </w:tcPr>
          <w:p w14:paraId="2F1C6691" w14:textId="1EAA87FA" w:rsidR="00B55A5D" w:rsidRPr="005E08F2" w:rsidRDefault="00B55A5D" w:rsidP="00B55A5D">
            <w:pPr>
              <w:rPr>
                <w:rFonts w:ascii="Tw Cen MT" w:hAnsi="Tw Cen MT"/>
                <w:b/>
                <w:sz w:val="26"/>
                <w:szCs w:val="26"/>
              </w:rPr>
            </w:pPr>
          </w:p>
        </w:tc>
      </w:tr>
      <w:tr w:rsidR="00B55A5D" w:rsidRPr="00B43854" w14:paraId="7775A170" w14:textId="77777777" w:rsidTr="00B55A5D">
        <w:trPr>
          <w:trHeight w:val="2721"/>
        </w:trPr>
        <w:tc>
          <w:tcPr>
            <w:tcW w:w="4222" w:type="dxa"/>
            <w:gridSpan w:val="2"/>
            <w:shd w:val="clear" w:color="auto" w:fill="auto"/>
          </w:tcPr>
          <w:p w14:paraId="6107B8F3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562" w:type="dxa"/>
            <w:gridSpan w:val="3"/>
            <w:shd w:val="clear" w:color="auto" w:fill="auto"/>
          </w:tcPr>
          <w:p w14:paraId="70AB51FF" w14:textId="77777777" w:rsidR="00B55A5D" w:rsidRPr="00B43854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B55A5D" w:rsidRPr="00B43854" w14:paraId="366DAA26" w14:textId="77777777" w:rsidTr="00B55A5D">
        <w:trPr>
          <w:trHeight w:val="2721"/>
        </w:trPr>
        <w:tc>
          <w:tcPr>
            <w:tcW w:w="4222" w:type="dxa"/>
            <w:gridSpan w:val="2"/>
            <w:shd w:val="clear" w:color="auto" w:fill="auto"/>
          </w:tcPr>
          <w:p w14:paraId="76BF44FD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562" w:type="dxa"/>
            <w:gridSpan w:val="3"/>
            <w:shd w:val="clear" w:color="auto" w:fill="auto"/>
          </w:tcPr>
          <w:p w14:paraId="22C68F21" w14:textId="77777777" w:rsidR="00B55A5D" w:rsidRDefault="00B55A5D" w:rsidP="00B55A5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63B22363" w14:textId="77777777" w:rsidR="00B55A5D" w:rsidRDefault="00B55A5D" w:rsidP="001103BF"/>
    <w:p w14:paraId="7A16656A" w14:textId="77777777" w:rsidR="00B55A5D" w:rsidRPr="00B73299" w:rsidRDefault="00B55A5D" w:rsidP="001103BF"/>
    <w:sectPr w:rsidR="00B55A5D" w:rsidRPr="00B73299" w:rsidSect="00B80E68">
      <w:headerReference w:type="default" r:id="rId8"/>
      <w:footerReference w:type="default" r:id="rId9"/>
      <w:pgSz w:w="12240" w:h="15840" w:code="1"/>
      <w:pgMar w:top="2251" w:right="146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170C" w14:textId="77777777" w:rsidR="001F7EEC" w:rsidRDefault="001F7EEC" w:rsidP="002C02CB">
      <w:r>
        <w:separator/>
      </w:r>
    </w:p>
  </w:endnote>
  <w:endnote w:type="continuationSeparator" w:id="0">
    <w:p w14:paraId="5B41F96C" w14:textId="77777777" w:rsidR="001F7EEC" w:rsidRDefault="001F7EEC" w:rsidP="002C0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Roboto Condensed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E01D" w14:textId="77777777" w:rsidR="00FC3D04" w:rsidRDefault="00DD5F4A" w:rsidP="002C02CB">
    <w:pPr>
      <w:rPr>
        <w:rFonts w:ascii="Arial" w:hAnsi="Arial" w:cs="Arial"/>
        <w:lang w:val="en-PH"/>
      </w:rPr>
    </w:pPr>
    <w:r>
      <w:rPr>
        <w:rFonts w:ascii="Arial" w:hAnsi="Arial" w:cs="Arial"/>
        <w:noProof/>
        <w:lang w:val="en-PH" w:eastAsia="en-PH"/>
      </w:rPr>
      <w:drawing>
        <wp:anchor distT="0" distB="0" distL="114300" distR="114300" simplePos="0" relativeHeight="251619840" behindDoc="0" locked="0" layoutInCell="1" allowOverlap="1" wp14:anchorId="25235748" wp14:editId="57D82345">
          <wp:simplePos x="0" y="0"/>
          <wp:positionH relativeFrom="column">
            <wp:posOffset>-177800</wp:posOffset>
          </wp:positionH>
          <wp:positionV relativeFrom="paragraph">
            <wp:posOffset>-114624</wp:posOffset>
          </wp:positionV>
          <wp:extent cx="6482080" cy="64135"/>
          <wp:effectExtent l="0" t="0" r="0" b="0"/>
          <wp:wrapNone/>
          <wp:docPr id="310" name="Picture 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" name="Picture 310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35" b="76609"/>
                  <a:stretch/>
                </pic:blipFill>
                <pic:spPr bwMode="auto">
                  <a:xfrm>
                    <a:off x="0" y="0"/>
                    <a:ext cx="6482080" cy="6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5F4A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9CDFE29" wp14:editId="0E9C3A8C">
              <wp:simplePos x="0" y="0"/>
              <wp:positionH relativeFrom="column">
                <wp:posOffset>0</wp:posOffset>
              </wp:positionH>
              <wp:positionV relativeFrom="paragraph">
                <wp:posOffset>-50165</wp:posOffset>
              </wp:positionV>
              <wp:extent cx="2009775" cy="714375"/>
              <wp:effectExtent l="0" t="0" r="0" b="1270"/>
              <wp:wrapNone/>
              <wp:docPr id="29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977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56D7B2" w14:textId="77777777" w:rsidR="00DD5F4A" w:rsidRPr="00297557" w:rsidRDefault="00DD5F4A" w:rsidP="00DD5F4A">
                          <w:pPr>
                            <w:rPr>
                              <w:rFonts w:ascii="Roboto Condensed" w:hAnsi="Roboto Condensed"/>
                              <w:sz w:val="20"/>
                            </w:rPr>
                          </w:pPr>
                          <w:r w:rsidRPr="00297557">
                            <w:rPr>
                              <w:rFonts w:ascii="Roboto Condensed" w:hAnsi="Roboto Condensed"/>
                              <w:sz w:val="20"/>
                            </w:rPr>
                            <w:t>Borongan City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t xml:space="preserve"> 6800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br/>
                          </w:r>
                          <w:r w:rsidRPr="00297557">
                            <w:rPr>
                              <w:rFonts w:ascii="Roboto Condensed" w:hAnsi="Roboto Condensed"/>
                              <w:sz w:val="20"/>
                            </w:rPr>
                            <w:t>Eastern Samar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t>, Philippines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br/>
                          </w:r>
                          <w:r w:rsidRPr="001348F8">
                            <w:rPr>
                              <w:rFonts w:ascii="Roboto Condensed" w:hAnsi="Roboto Condensed"/>
                              <w:sz w:val="20"/>
                            </w:rPr>
                            <w:t>info@essu.edu.ph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br/>
                          </w:r>
                          <w:r w:rsidRPr="00297557">
                            <w:rPr>
                              <w:rFonts w:ascii="Roboto Condensed" w:hAnsi="Roboto Condensed"/>
                              <w:sz w:val="20"/>
                            </w:rPr>
                            <w:t>https://essu.edu.ph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DFE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3.95pt;width:158.25pt;height:56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" filled="f" stroked="f">
              <v:textbox style="mso-fit-shape-to-text:t">
                <w:txbxContent>
                  <w:p w14:paraId="6B56D7B2" w14:textId="77777777" w:rsidR="00DD5F4A" w:rsidRPr="00297557" w:rsidRDefault="00DD5F4A" w:rsidP="00DD5F4A">
                    <w:pPr>
                      <w:rPr>
                        <w:rFonts w:ascii="Roboto Condensed" w:hAnsi="Roboto Condensed"/>
                        <w:sz w:val="20"/>
                      </w:rPr>
                    </w:pPr>
                    <w:r w:rsidRPr="00297557">
                      <w:rPr>
                        <w:rFonts w:ascii="Roboto Condensed" w:hAnsi="Roboto Condensed"/>
                        <w:sz w:val="20"/>
                      </w:rPr>
                      <w:t>Borongan City</w:t>
                    </w:r>
                    <w:r>
                      <w:rPr>
                        <w:rFonts w:ascii="Roboto Condensed" w:hAnsi="Roboto Condensed"/>
                        <w:sz w:val="20"/>
                      </w:rPr>
                      <w:t xml:space="preserve"> 6800</w:t>
                    </w:r>
                    <w:r>
                      <w:rPr>
                        <w:rFonts w:ascii="Roboto Condensed" w:hAnsi="Roboto Condensed"/>
                        <w:sz w:val="20"/>
                      </w:rPr>
                      <w:br/>
                    </w:r>
                    <w:r w:rsidRPr="00297557">
                      <w:rPr>
                        <w:rFonts w:ascii="Roboto Condensed" w:hAnsi="Roboto Condensed"/>
                        <w:sz w:val="20"/>
                      </w:rPr>
                      <w:t>Eastern Samar</w:t>
                    </w:r>
                    <w:r>
                      <w:rPr>
                        <w:rFonts w:ascii="Roboto Condensed" w:hAnsi="Roboto Condensed"/>
                        <w:sz w:val="20"/>
                      </w:rPr>
                      <w:t>, Philippines</w:t>
                    </w:r>
                    <w:r>
                      <w:rPr>
                        <w:rFonts w:ascii="Roboto Condensed" w:hAnsi="Roboto Condensed"/>
                        <w:sz w:val="20"/>
                      </w:rPr>
                      <w:br/>
                    </w:r>
                    <w:r w:rsidRPr="001348F8">
                      <w:rPr>
                        <w:rFonts w:ascii="Roboto Condensed" w:hAnsi="Roboto Condensed"/>
                        <w:sz w:val="20"/>
                      </w:rPr>
                      <w:t>info@essu.edu.ph</w:t>
                    </w:r>
                    <w:r>
                      <w:rPr>
                        <w:rFonts w:ascii="Roboto Condensed" w:hAnsi="Roboto Condensed"/>
                        <w:sz w:val="20"/>
                      </w:rPr>
                      <w:br/>
                    </w:r>
                    <w:r w:rsidRPr="00297557">
                      <w:rPr>
                        <w:rFonts w:ascii="Roboto Condensed" w:hAnsi="Roboto Condensed"/>
                        <w:sz w:val="20"/>
                      </w:rPr>
                      <w:t>https://essu.edu.ph</w:t>
                    </w:r>
                  </w:p>
                </w:txbxContent>
              </v:textbox>
            </v:shape>
          </w:pict>
        </mc:Fallback>
      </mc:AlternateContent>
    </w:r>
    <w:r w:rsidRPr="00DD5F4A">
      <w:rPr>
        <w:noProof/>
        <w:lang w:val="en-PH" w:eastAsia="en-PH"/>
      </w:rPr>
      <w:drawing>
        <wp:anchor distT="0" distB="0" distL="114300" distR="114300" simplePos="0" relativeHeight="251700736" behindDoc="0" locked="0" layoutInCell="1" allowOverlap="1" wp14:anchorId="1A7EC38F" wp14:editId="0C210F5B">
          <wp:simplePos x="0" y="0"/>
          <wp:positionH relativeFrom="column">
            <wp:posOffset>4760595</wp:posOffset>
          </wp:positionH>
          <wp:positionV relativeFrom="paragraph">
            <wp:posOffset>28264</wp:posOffset>
          </wp:positionV>
          <wp:extent cx="1228725" cy="630555"/>
          <wp:effectExtent l="0" t="0" r="9525" b="0"/>
          <wp:wrapNone/>
          <wp:docPr id="1" name="Picture 1" descr="C:\Users\DEAN OFFICE\Downloads\socotec_2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AN OFFICE\Downloads\socotec_20mm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30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D68B8E" w14:textId="77777777" w:rsidR="00FC3D04" w:rsidRDefault="00FC3D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C3F54" w14:textId="77777777" w:rsidR="001F7EEC" w:rsidRDefault="001F7EEC" w:rsidP="002C02CB">
      <w:r>
        <w:separator/>
      </w:r>
    </w:p>
  </w:footnote>
  <w:footnote w:type="continuationSeparator" w:id="0">
    <w:p w14:paraId="325D7798" w14:textId="77777777" w:rsidR="001F7EEC" w:rsidRDefault="001F7EEC" w:rsidP="002C0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8F164" w14:textId="712C9CD5" w:rsidR="00FC3D04" w:rsidRDefault="00E2726D" w:rsidP="00E2726D">
    <w:pPr>
      <w:pStyle w:val="Header"/>
      <w:tabs>
        <w:tab w:val="clear" w:pos="4680"/>
        <w:tab w:val="clear" w:pos="9360"/>
        <w:tab w:val="left" w:pos="8592"/>
      </w:tabs>
    </w:pPr>
    <w:r>
      <w:rPr>
        <w:noProof/>
        <w:lang w:eastAsia="en-PH"/>
      </w:rPr>
      <w:drawing>
        <wp:anchor distT="0" distB="0" distL="114300" distR="114300" simplePos="0" relativeHeight="251660800" behindDoc="0" locked="0" layoutInCell="1" allowOverlap="1" wp14:anchorId="2A1DC839" wp14:editId="7D72C940">
          <wp:simplePos x="0" y="0"/>
          <wp:positionH relativeFrom="column">
            <wp:posOffset>5135880</wp:posOffset>
          </wp:positionH>
          <wp:positionV relativeFrom="paragraph">
            <wp:posOffset>-259080</wp:posOffset>
          </wp:positionV>
          <wp:extent cx="1116330" cy="967105"/>
          <wp:effectExtent l="0" t="0" r="7620" b="4445"/>
          <wp:wrapSquare wrapText="bothSides"/>
          <wp:docPr id="5" name="image3.png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 descr="A logo with a sun and stars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33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5F4A">
      <w:rPr>
        <w:rFonts w:ascii="Arial" w:hAnsi="Arial" w:cs="Arial"/>
        <w:b/>
        <w:noProof/>
        <w:sz w:val="18"/>
        <w:lang w:val="en-PH" w:eastAsia="en-PH"/>
      </w:rPr>
      <w:drawing>
        <wp:anchor distT="0" distB="0" distL="114300" distR="114300" simplePos="0" relativeHeight="251656704" behindDoc="0" locked="0" layoutInCell="1" allowOverlap="1" wp14:anchorId="71662F64" wp14:editId="52675D81">
          <wp:simplePos x="0" y="0"/>
          <wp:positionH relativeFrom="column">
            <wp:posOffset>-129229</wp:posOffset>
          </wp:positionH>
          <wp:positionV relativeFrom="paragraph">
            <wp:posOffset>-343535</wp:posOffset>
          </wp:positionV>
          <wp:extent cx="3554243" cy="1091821"/>
          <wp:effectExtent l="0" t="0" r="825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4243" cy="10918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749"/>
    <w:multiLevelType w:val="multilevel"/>
    <w:tmpl w:val="B0CE76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1" w15:restartNumberingAfterBreak="0">
    <w:nsid w:val="019B3FA6"/>
    <w:multiLevelType w:val="hybridMultilevel"/>
    <w:tmpl w:val="2CEA75A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59C0B816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451B2D"/>
    <w:multiLevelType w:val="hybridMultilevel"/>
    <w:tmpl w:val="E05E111C"/>
    <w:lvl w:ilvl="0" w:tplc="87EA9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B53B0"/>
    <w:multiLevelType w:val="hybridMultilevel"/>
    <w:tmpl w:val="23722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9C0B81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541654BE">
      <w:start w:val="3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9D1328"/>
    <w:multiLevelType w:val="multilevel"/>
    <w:tmpl w:val="13A898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0E131A73"/>
    <w:multiLevelType w:val="multilevel"/>
    <w:tmpl w:val="D0500C0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873EED"/>
    <w:multiLevelType w:val="hybridMultilevel"/>
    <w:tmpl w:val="113442E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552936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BE6E50"/>
    <w:multiLevelType w:val="multilevel"/>
    <w:tmpl w:val="7780D6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8DD0852"/>
    <w:multiLevelType w:val="multilevel"/>
    <w:tmpl w:val="B8D2FBD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19993672"/>
    <w:multiLevelType w:val="multilevel"/>
    <w:tmpl w:val="E84A09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BA6339"/>
    <w:multiLevelType w:val="multilevel"/>
    <w:tmpl w:val="A61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867E9"/>
    <w:multiLevelType w:val="multilevel"/>
    <w:tmpl w:val="220C88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C9A0188"/>
    <w:multiLevelType w:val="multilevel"/>
    <w:tmpl w:val="FF4252CC"/>
    <w:lvl w:ilvl="0">
      <w:start w:val="10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3" w15:restartNumberingAfterBreak="0">
    <w:nsid w:val="1E12497F"/>
    <w:multiLevelType w:val="hybridMultilevel"/>
    <w:tmpl w:val="85FA55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F47A3A"/>
    <w:multiLevelType w:val="hybridMultilevel"/>
    <w:tmpl w:val="AD32D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7A3241"/>
    <w:multiLevelType w:val="hybridMultilevel"/>
    <w:tmpl w:val="1152CBA8"/>
    <w:lvl w:ilvl="0" w:tplc="31F051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9D0A73"/>
    <w:multiLevelType w:val="multilevel"/>
    <w:tmpl w:val="FFE8280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17" w15:restartNumberingAfterBreak="0">
    <w:nsid w:val="272F682D"/>
    <w:multiLevelType w:val="hybridMultilevel"/>
    <w:tmpl w:val="AC664BE8"/>
    <w:lvl w:ilvl="0" w:tplc="A1420686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59C0B81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492068"/>
    <w:multiLevelType w:val="hybridMultilevel"/>
    <w:tmpl w:val="AD32D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5155FB"/>
    <w:multiLevelType w:val="hybridMultilevel"/>
    <w:tmpl w:val="E05E111C"/>
    <w:lvl w:ilvl="0" w:tplc="87EA9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C90B3E"/>
    <w:multiLevelType w:val="multilevel"/>
    <w:tmpl w:val="D0641D4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9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9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8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0" w:hanging="2160"/>
      </w:pPr>
      <w:rPr>
        <w:rFonts w:hint="default"/>
      </w:rPr>
    </w:lvl>
  </w:abstractNum>
  <w:abstractNum w:abstractNumId="21" w15:restartNumberingAfterBreak="0">
    <w:nsid w:val="30C241B6"/>
    <w:multiLevelType w:val="multilevel"/>
    <w:tmpl w:val="6CE04B5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22" w15:restartNumberingAfterBreak="0">
    <w:nsid w:val="33063C17"/>
    <w:multiLevelType w:val="hybridMultilevel"/>
    <w:tmpl w:val="E05E111C"/>
    <w:lvl w:ilvl="0" w:tplc="87EA9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947F57"/>
    <w:multiLevelType w:val="hybridMultilevel"/>
    <w:tmpl w:val="EE501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5860AC"/>
    <w:multiLevelType w:val="multilevel"/>
    <w:tmpl w:val="39FE33A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25" w15:restartNumberingAfterBreak="0">
    <w:nsid w:val="39966A86"/>
    <w:multiLevelType w:val="hybridMultilevel"/>
    <w:tmpl w:val="A7A4BADA"/>
    <w:lvl w:ilvl="0" w:tplc="6E5404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C292D9D"/>
    <w:multiLevelType w:val="multilevel"/>
    <w:tmpl w:val="39FE33A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27" w15:restartNumberingAfterBreak="0">
    <w:nsid w:val="3EE221CC"/>
    <w:multiLevelType w:val="hybridMultilevel"/>
    <w:tmpl w:val="F7A8883A"/>
    <w:lvl w:ilvl="0" w:tplc="327289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09B2B53"/>
    <w:multiLevelType w:val="multilevel"/>
    <w:tmpl w:val="6EA659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4B205026"/>
    <w:multiLevelType w:val="multilevel"/>
    <w:tmpl w:val="BC64CF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A11AE8"/>
    <w:multiLevelType w:val="hybridMultilevel"/>
    <w:tmpl w:val="E05E111C"/>
    <w:lvl w:ilvl="0" w:tplc="87EA9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454729"/>
    <w:multiLevelType w:val="hybridMultilevel"/>
    <w:tmpl w:val="AD32D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DD474D"/>
    <w:multiLevelType w:val="hybridMultilevel"/>
    <w:tmpl w:val="E05E111C"/>
    <w:lvl w:ilvl="0" w:tplc="87EA97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61C33D9"/>
    <w:multiLevelType w:val="hybridMultilevel"/>
    <w:tmpl w:val="D67022B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C9C23D4"/>
    <w:multiLevelType w:val="multilevel"/>
    <w:tmpl w:val="44A61C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35" w15:restartNumberingAfterBreak="0">
    <w:nsid w:val="5CF61F8B"/>
    <w:multiLevelType w:val="hybridMultilevel"/>
    <w:tmpl w:val="79DEAA4E"/>
    <w:lvl w:ilvl="0" w:tplc="2EEECAF4">
      <w:start w:val="1"/>
      <w:numFmt w:val="upperLetter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FF44D33"/>
    <w:multiLevelType w:val="multilevel"/>
    <w:tmpl w:val="BF80059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7" w15:restartNumberingAfterBreak="0">
    <w:nsid w:val="65E1254E"/>
    <w:multiLevelType w:val="hybridMultilevel"/>
    <w:tmpl w:val="B7862878"/>
    <w:lvl w:ilvl="0" w:tplc="6D8E4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90378E"/>
    <w:multiLevelType w:val="multilevel"/>
    <w:tmpl w:val="07C8FB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9" w15:restartNumberingAfterBreak="0">
    <w:nsid w:val="69C567A1"/>
    <w:multiLevelType w:val="multilevel"/>
    <w:tmpl w:val="C16E1C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0" w15:restartNumberingAfterBreak="0">
    <w:nsid w:val="6E1F6E21"/>
    <w:multiLevelType w:val="hybridMultilevel"/>
    <w:tmpl w:val="4CA4B8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0E421BF"/>
    <w:multiLevelType w:val="multilevel"/>
    <w:tmpl w:val="97B6A53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42" w15:restartNumberingAfterBreak="0">
    <w:nsid w:val="7159268C"/>
    <w:multiLevelType w:val="multilevel"/>
    <w:tmpl w:val="F382674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9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8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5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20" w:hanging="2160"/>
      </w:pPr>
      <w:rPr>
        <w:rFonts w:hint="default"/>
      </w:rPr>
    </w:lvl>
  </w:abstractNum>
  <w:abstractNum w:abstractNumId="43" w15:restartNumberingAfterBreak="0">
    <w:nsid w:val="71730839"/>
    <w:multiLevelType w:val="multilevel"/>
    <w:tmpl w:val="4080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AB63FC"/>
    <w:multiLevelType w:val="hybridMultilevel"/>
    <w:tmpl w:val="AD32D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B142AC"/>
    <w:multiLevelType w:val="multilevel"/>
    <w:tmpl w:val="F3E65C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6" w15:restartNumberingAfterBreak="0">
    <w:nsid w:val="7AFA1BBB"/>
    <w:multiLevelType w:val="multilevel"/>
    <w:tmpl w:val="3B0A77B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47" w15:restartNumberingAfterBreak="0">
    <w:nsid w:val="7C824F51"/>
    <w:multiLevelType w:val="hybridMultilevel"/>
    <w:tmpl w:val="184C90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C883BFF"/>
    <w:multiLevelType w:val="multilevel"/>
    <w:tmpl w:val="BF80059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49" w15:restartNumberingAfterBreak="0">
    <w:nsid w:val="7E2D5819"/>
    <w:multiLevelType w:val="multilevel"/>
    <w:tmpl w:val="DDD4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56308">
    <w:abstractNumId w:val="18"/>
  </w:num>
  <w:num w:numId="2" w16cid:durableId="463930763">
    <w:abstractNumId w:val="31"/>
  </w:num>
  <w:num w:numId="3" w16cid:durableId="1732728261">
    <w:abstractNumId w:val="49"/>
  </w:num>
  <w:num w:numId="4" w16cid:durableId="1667517408">
    <w:abstractNumId w:val="23"/>
  </w:num>
  <w:num w:numId="5" w16cid:durableId="1030254634">
    <w:abstractNumId w:val="47"/>
  </w:num>
  <w:num w:numId="6" w16cid:durableId="210844437">
    <w:abstractNumId w:val="44"/>
  </w:num>
  <w:num w:numId="7" w16cid:durableId="387337601">
    <w:abstractNumId w:val="14"/>
  </w:num>
  <w:num w:numId="8" w16cid:durableId="1285313154">
    <w:abstractNumId w:val="37"/>
  </w:num>
  <w:num w:numId="9" w16cid:durableId="91709520">
    <w:abstractNumId w:val="15"/>
  </w:num>
  <w:num w:numId="10" w16cid:durableId="1575895329">
    <w:abstractNumId w:val="43"/>
  </w:num>
  <w:num w:numId="11" w16cid:durableId="92290341">
    <w:abstractNumId w:val="10"/>
  </w:num>
  <w:num w:numId="12" w16cid:durableId="1017464533">
    <w:abstractNumId w:val="13"/>
  </w:num>
  <w:num w:numId="13" w16cid:durableId="229703929">
    <w:abstractNumId w:val="2"/>
  </w:num>
  <w:num w:numId="14" w16cid:durableId="1770469949">
    <w:abstractNumId w:val="32"/>
  </w:num>
  <w:num w:numId="15" w16cid:durableId="963316842">
    <w:abstractNumId w:val="27"/>
  </w:num>
  <w:num w:numId="16" w16cid:durableId="1242176154">
    <w:abstractNumId w:val="33"/>
  </w:num>
  <w:num w:numId="17" w16cid:durableId="383800702">
    <w:abstractNumId w:val="30"/>
  </w:num>
  <w:num w:numId="18" w16cid:durableId="708334676">
    <w:abstractNumId w:val="19"/>
  </w:num>
  <w:num w:numId="19" w16cid:durableId="917519440">
    <w:abstractNumId w:val="22"/>
  </w:num>
  <w:num w:numId="20" w16cid:durableId="531575887">
    <w:abstractNumId w:val="25"/>
  </w:num>
  <w:num w:numId="21" w16cid:durableId="1596554584">
    <w:abstractNumId w:val="3"/>
  </w:num>
  <w:num w:numId="22" w16cid:durableId="1223905245">
    <w:abstractNumId w:val="48"/>
  </w:num>
  <w:num w:numId="23" w16cid:durableId="368916263">
    <w:abstractNumId w:val="46"/>
  </w:num>
  <w:num w:numId="24" w16cid:durableId="1995647336">
    <w:abstractNumId w:val="20"/>
  </w:num>
  <w:num w:numId="25" w16cid:durableId="539049751">
    <w:abstractNumId w:val="39"/>
  </w:num>
  <w:num w:numId="26" w16cid:durableId="301155832">
    <w:abstractNumId w:val="36"/>
  </w:num>
  <w:num w:numId="27" w16cid:durableId="1386443376">
    <w:abstractNumId w:val="42"/>
  </w:num>
  <w:num w:numId="28" w16cid:durableId="188179500">
    <w:abstractNumId w:val="0"/>
  </w:num>
  <w:num w:numId="29" w16cid:durableId="761489036">
    <w:abstractNumId w:val="7"/>
  </w:num>
  <w:num w:numId="30" w16cid:durableId="463736287">
    <w:abstractNumId w:val="8"/>
  </w:num>
  <w:num w:numId="31" w16cid:durableId="262996819">
    <w:abstractNumId w:val="16"/>
  </w:num>
  <w:num w:numId="32" w16cid:durableId="111217701">
    <w:abstractNumId w:val="28"/>
  </w:num>
  <w:num w:numId="33" w16cid:durableId="1661809026">
    <w:abstractNumId w:val="12"/>
  </w:num>
  <w:num w:numId="34" w16cid:durableId="1513301384">
    <w:abstractNumId w:val="35"/>
  </w:num>
  <w:num w:numId="35" w16cid:durableId="1320185882">
    <w:abstractNumId w:val="6"/>
  </w:num>
  <w:num w:numId="36" w16cid:durableId="1770156301">
    <w:abstractNumId w:val="1"/>
  </w:num>
  <w:num w:numId="37" w16cid:durableId="2033803242">
    <w:abstractNumId w:val="4"/>
  </w:num>
  <w:num w:numId="38" w16cid:durableId="299696354">
    <w:abstractNumId w:val="5"/>
  </w:num>
  <w:num w:numId="39" w16cid:durableId="269777907">
    <w:abstractNumId w:val="21"/>
  </w:num>
  <w:num w:numId="40" w16cid:durableId="852064013">
    <w:abstractNumId w:val="17"/>
  </w:num>
  <w:num w:numId="41" w16cid:durableId="1709066391">
    <w:abstractNumId w:val="9"/>
  </w:num>
  <w:num w:numId="42" w16cid:durableId="1038159768">
    <w:abstractNumId w:val="45"/>
  </w:num>
  <w:num w:numId="43" w16cid:durableId="1939605788">
    <w:abstractNumId w:val="26"/>
  </w:num>
  <w:num w:numId="44" w16cid:durableId="196161417">
    <w:abstractNumId w:val="24"/>
  </w:num>
  <w:num w:numId="45" w16cid:durableId="991521309">
    <w:abstractNumId w:val="29"/>
  </w:num>
  <w:num w:numId="46" w16cid:durableId="667564527">
    <w:abstractNumId w:val="38"/>
  </w:num>
  <w:num w:numId="47" w16cid:durableId="77797649">
    <w:abstractNumId w:val="41"/>
  </w:num>
  <w:num w:numId="48" w16cid:durableId="588150316">
    <w:abstractNumId w:val="34"/>
  </w:num>
  <w:num w:numId="49" w16cid:durableId="304238441">
    <w:abstractNumId w:val="11"/>
  </w:num>
  <w:num w:numId="50" w16cid:durableId="122509608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57"/>
    <w:rsid w:val="0000182F"/>
    <w:rsid w:val="00005E6C"/>
    <w:rsid w:val="0001127A"/>
    <w:rsid w:val="000133F4"/>
    <w:rsid w:val="00022563"/>
    <w:rsid w:val="0003247A"/>
    <w:rsid w:val="00033902"/>
    <w:rsid w:val="00043661"/>
    <w:rsid w:val="00057201"/>
    <w:rsid w:val="000620CE"/>
    <w:rsid w:val="0006678C"/>
    <w:rsid w:val="00072398"/>
    <w:rsid w:val="000767AD"/>
    <w:rsid w:val="00086FEF"/>
    <w:rsid w:val="00087C1C"/>
    <w:rsid w:val="00090837"/>
    <w:rsid w:val="00091662"/>
    <w:rsid w:val="000A2A64"/>
    <w:rsid w:val="000A2E23"/>
    <w:rsid w:val="000A381C"/>
    <w:rsid w:val="000A3CE3"/>
    <w:rsid w:val="000A7911"/>
    <w:rsid w:val="000B0351"/>
    <w:rsid w:val="000B3CDA"/>
    <w:rsid w:val="000B3E3B"/>
    <w:rsid w:val="000B4BD8"/>
    <w:rsid w:val="000C4BD8"/>
    <w:rsid w:val="000D100E"/>
    <w:rsid w:val="000E37FF"/>
    <w:rsid w:val="000F16EC"/>
    <w:rsid w:val="0010422D"/>
    <w:rsid w:val="001103BF"/>
    <w:rsid w:val="00112964"/>
    <w:rsid w:val="00120DF0"/>
    <w:rsid w:val="00122E2B"/>
    <w:rsid w:val="00123713"/>
    <w:rsid w:val="0012566B"/>
    <w:rsid w:val="00137146"/>
    <w:rsid w:val="00150368"/>
    <w:rsid w:val="0015140A"/>
    <w:rsid w:val="001539EF"/>
    <w:rsid w:val="0015517E"/>
    <w:rsid w:val="00155A4D"/>
    <w:rsid w:val="00155F3E"/>
    <w:rsid w:val="00157A47"/>
    <w:rsid w:val="00162738"/>
    <w:rsid w:val="00163BE6"/>
    <w:rsid w:val="0016633E"/>
    <w:rsid w:val="00171DB0"/>
    <w:rsid w:val="00173460"/>
    <w:rsid w:val="00186229"/>
    <w:rsid w:val="00191D99"/>
    <w:rsid w:val="001947AF"/>
    <w:rsid w:val="001A11C2"/>
    <w:rsid w:val="001A3AC4"/>
    <w:rsid w:val="001A770C"/>
    <w:rsid w:val="001C4AB5"/>
    <w:rsid w:val="001C5B2F"/>
    <w:rsid w:val="001D19E9"/>
    <w:rsid w:val="001D2DCF"/>
    <w:rsid w:val="001D61F7"/>
    <w:rsid w:val="001F13AD"/>
    <w:rsid w:val="001F7EEC"/>
    <w:rsid w:val="0020191E"/>
    <w:rsid w:val="002019A0"/>
    <w:rsid w:val="002105FD"/>
    <w:rsid w:val="00211277"/>
    <w:rsid w:val="00216940"/>
    <w:rsid w:val="002218B1"/>
    <w:rsid w:val="00227A6B"/>
    <w:rsid w:val="00240E2F"/>
    <w:rsid w:val="0024694C"/>
    <w:rsid w:val="00253FCD"/>
    <w:rsid w:val="002579B4"/>
    <w:rsid w:val="002647C6"/>
    <w:rsid w:val="00264E33"/>
    <w:rsid w:val="00266294"/>
    <w:rsid w:val="00282F10"/>
    <w:rsid w:val="00291042"/>
    <w:rsid w:val="00291EF8"/>
    <w:rsid w:val="00294740"/>
    <w:rsid w:val="002A176A"/>
    <w:rsid w:val="002A3F9C"/>
    <w:rsid w:val="002A4D5C"/>
    <w:rsid w:val="002A560B"/>
    <w:rsid w:val="002B549D"/>
    <w:rsid w:val="002C02CB"/>
    <w:rsid w:val="002C7208"/>
    <w:rsid w:val="002D23C4"/>
    <w:rsid w:val="002D3AD9"/>
    <w:rsid w:val="002D5274"/>
    <w:rsid w:val="002E6118"/>
    <w:rsid w:val="002F0212"/>
    <w:rsid w:val="002F2CCA"/>
    <w:rsid w:val="003125A5"/>
    <w:rsid w:val="003179B1"/>
    <w:rsid w:val="00334967"/>
    <w:rsid w:val="00335696"/>
    <w:rsid w:val="003357A8"/>
    <w:rsid w:val="00340663"/>
    <w:rsid w:val="003408DE"/>
    <w:rsid w:val="00341FC7"/>
    <w:rsid w:val="003449A3"/>
    <w:rsid w:val="00345702"/>
    <w:rsid w:val="0034590C"/>
    <w:rsid w:val="003475EF"/>
    <w:rsid w:val="003576F0"/>
    <w:rsid w:val="00360FCE"/>
    <w:rsid w:val="00367755"/>
    <w:rsid w:val="0037072E"/>
    <w:rsid w:val="00375066"/>
    <w:rsid w:val="00380137"/>
    <w:rsid w:val="0039166C"/>
    <w:rsid w:val="00396D2E"/>
    <w:rsid w:val="003A0B73"/>
    <w:rsid w:val="003A50D0"/>
    <w:rsid w:val="003A73C1"/>
    <w:rsid w:val="003B6742"/>
    <w:rsid w:val="003C025B"/>
    <w:rsid w:val="003C17FD"/>
    <w:rsid w:val="003C1EEC"/>
    <w:rsid w:val="003D0C6E"/>
    <w:rsid w:val="003E1622"/>
    <w:rsid w:val="003E2C99"/>
    <w:rsid w:val="003F00A2"/>
    <w:rsid w:val="003F03E5"/>
    <w:rsid w:val="003F1348"/>
    <w:rsid w:val="003F2F4F"/>
    <w:rsid w:val="003F3D87"/>
    <w:rsid w:val="003F6150"/>
    <w:rsid w:val="00421027"/>
    <w:rsid w:val="004218F9"/>
    <w:rsid w:val="0043132D"/>
    <w:rsid w:val="00431D93"/>
    <w:rsid w:val="00434716"/>
    <w:rsid w:val="0043784D"/>
    <w:rsid w:val="00437C5B"/>
    <w:rsid w:val="004452AF"/>
    <w:rsid w:val="004644B6"/>
    <w:rsid w:val="00470A13"/>
    <w:rsid w:val="00483DF2"/>
    <w:rsid w:val="00485811"/>
    <w:rsid w:val="0049114A"/>
    <w:rsid w:val="004A14D0"/>
    <w:rsid w:val="004A1F39"/>
    <w:rsid w:val="004A208C"/>
    <w:rsid w:val="004A3934"/>
    <w:rsid w:val="004A531F"/>
    <w:rsid w:val="004A5CCD"/>
    <w:rsid w:val="004B35DE"/>
    <w:rsid w:val="004C5670"/>
    <w:rsid w:val="004D0BE2"/>
    <w:rsid w:val="004F2A55"/>
    <w:rsid w:val="004F4C22"/>
    <w:rsid w:val="00510102"/>
    <w:rsid w:val="0051095E"/>
    <w:rsid w:val="00512131"/>
    <w:rsid w:val="00513439"/>
    <w:rsid w:val="005149F3"/>
    <w:rsid w:val="00520323"/>
    <w:rsid w:val="00523731"/>
    <w:rsid w:val="00530710"/>
    <w:rsid w:val="005377F6"/>
    <w:rsid w:val="005415BC"/>
    <w:rsid w:val="00542ED1"/>
    <w:rsid w:val="00551265"/>
    <w:rsid w:val="00560894"/>
    <w:rsid w:val="00564794"/>
    <w:rsid w:val="00565714"/>
    <w:rsid w:val="00565ABD"/>
    <w:rsid w:val="0057047A"/>
    <w:rsid w:val="0058135F"/>
    <w:rsid w:val="00584DA1"/>
    <w:rsid w:val="005853C5"/>
    <w:rsid w:val="00587952"/>
    <w:rsid w:val="00587C4D"/>
    <w:rsid w:val="00596CE8"/>
    <w:rsid w:val="005A1137"/>
    <w:rsid w:val="005A7EBE"/>
    <w:rsid w:val="005B33ED"/>
    <w:rsid w:val="005B4D7C"/>
    <w:rsid w:val="005B55D7"/>
    <w:rsid w:val="005B7AFA"/>
    <w:rsid w:val="005C77D3"/>
    <w:rsid w:val="005E0CFE"/>
    <w:rsid w:val="005E75A8"/>
    <w:rsid w:val="005F1284"/>
    <w:rsid w:val="00600000"/>
    <w:rsid w:val="00602A4F"/>
    <w:rsid w:val="00607D52"/>
    <w:rsid w:val="00621ACD"/>
    <w:rsid w:val="006224FB"/>
    <w:rsid w:val="00622527"/>
    <w:rsid w:val="0062425A"/>
    <w:rsid w:val="00626064"/>
    <w:rsid w:val="00627985"/>
    <w:rsid w:val="00640F48"/>
    <w:rsid w:val="00642409"/>
    <w:rsid w:val="006426F2"/>
    <w:rsid w:val="00642776"/>
    <w:rsid w:val="006479C3"/>
    <w:rsid w:val="006604A9"/>
    <w:rsid w:val="0066182D"/>
    <w:rsid w:val="00663CDA"/>
    <w:rsid w:val="006725A8"/>
    <w:rsid w:val="00684D07"/>
    <w:rsid w:val="00690B7B"/>
    <w:rsid w:val="00690BE6"/>
    <w:rsid w:val="00696558"/>
    <w:rsid w:val="006A65A3"/>
    <w:rsid w:val="006B11F7"/>
    <w:rsid w:val="006B4BC3"/>
    <w:rsid w:val="006B5319"/>
    <w:rsid w:val="006D0DF9"/>
    <w:rsid w:val="006D1AA0"/>
    <w:rsid w:val="006D38D3"/>
    <w:rsid w:val="006E0127"/>
    <w:rsid w:val="006E2E26"/>
    <w:rsid w:val="006E415C"/>
    <w:rsid w:val="006E6BBC"/>
    <w:rsid w:val="006E6BF1"/>
    <w:rsid w:val="006E7A75"/>
    <w:rsid w:val="006F3114"/>
    <w:rsid w:val="006F34BB"/>
    <w:rsid w:val="006F6306"/>
    <w:rsid w:val="007063C0"/>
    <w:rsid w:val="0071155B"/>
    <w:rsid w:val="00716D8C"/>
    <w:rsid w:val="00716E2B"/>
    <w:rsid w:val="007206AE"/>
    <w:rsid w:val="007238BD"/>
    <w:rsid w:val="0072390C"/>
    <w:rsid w:val="007327DE"/>
    <w:rsid w:val="007368F9"/>
    <w:rsid w:val="00750525"/>
    <w:rsid w:val="0075569E"/>
    <w:rsid w:val="007607B0"/>
    <w:rsid w:val="00762E8F"/>
    <w:rsid w:val="00771BB6"/>
    <w:rsid w:val="0077557F"/>
    <w:rsid w:val="0078107D"/>
    <w:rsid w:val="00790FA1"/>
    <w:rsid w:val="00791B1D"/>
    <w:rsid w:val="007A1A97"/>
    <w:rsid w:val="007A6D2E"/>
    <w:rsid w:val="007B3B2E"/>
    <w:rsid w:val="007B56EB"/>
    <w:rsid w:val="007C2AFA"/>
    <w:rsid w:val="007D019C"/>
    <w:rsid w:val="007D69D5"/>
    <w:rsid w:val="007E53B5"/>
    <w:rsid w:val="007E62EE"/>
    <w:rsid w:val="007F0029"/>
    <w:rsid w:val="007F3F49"/>
    <w:rsid w:val="007F4B42"/>
    <w:rsid w:val="007F4D4D"/>
    <w:rsid w:val="007F7D9A"/>
    <w:rsid w:val="00801A0C"/>
    <w:rsid w:val="00814B3F"/>
    <w:rsid w:val="0082155C"/>
    <w:rsid w:val="00821A4C"/>
    <w:rsid w:val="00822BE2"/>
    <w:rsid w:val="0083711D"/>
    <w:rsid w:val="00841872"/>
    <w:rsid w:val="00842031"/>
    <w:rsid w:val="00854C4F"/>
    <w:rsid w:val="00856E24"/>
    <w:rsid w:val="00862769"/>
    <w:rsid w:val="008769A9"/>
    <w:rsid w:val="00885CF5"/>
    <w:rsid w:val="00893749"/>
    <w:rsid w:val="00893A15"/>
    <w:rsid w:val="00895DAB"/>
    <w:rsid w:val="008A388F"/>
    <w:rsid w:val="008B5234"/>
    <w:rsid w:val="008C5C0C"/>
    <w:rsid w:val="008D2EC1"/>
    <w:rsid w:val="008D423A"/>
    <w:rsid w:val="008D538B"/>
    <w:rsid w:val="008D7AA1"/>
    <w:rsid w:val="008E00BD"/>
    <w:rsid w:val="008E0DD3"/>
    <w:rsid w:val="008E3A85"/>
    <w:rsid w:val="00912158"/>
    <w:rsid w:val="0091379E"/>
    <w:rsid w:val="00914960"/>
    <w:rsid w:val="0092058B"/>
    <w:rsid w:val="00934712"/>
    <w:rsid w:val="00936B84"/>
    <w:rsid w:val="00936E4B"/>
    <w:rsid w:val="009463C1"/>
    <w:rsid w:val="009572E6"/>
    <w:rsid w:val="00964C4E"/>
    <w:rsid w:val="0097346B"/>
    <w:rsid w:val="009773CB"/>
    <w:rsid w:val="00984F17"/>
    <w:rsid w:val="009850A6"/>
    <w:rsid w:val="009924AB"/>
    <w:rsid w:val="00993935"/>
    <w:rsid w:val="009A0EC5"/>
    <w:rsid w:val="009A3C4C"/>
    <w:rsid w:val="009A6D9B"/>
    <w:rsid w:val="009A7983"/>
    <w:rsid w:val="009B3894"/>
    <w:rsid w:val="009B3BB5"/>
    <w:rsid w:val="009B7641"/>
    <w:rsid w:val="009C6ADA"/>
    <w:rsid w:val="009D003C"/>
    <w:rsid w:val="009D1686"/>
    <w:rsid w:val="009D2FB8"/>
    <w:rsid w:val="009D5D17"/>
    <w:rsid w:val="009E1FFB"/>
    <w:rsid w:val="009F38CC"/>
    <w:rsid w:val="009F72AA"/>
    <w:rsid w:val="009F7D6E"/>
    <w:rsid w:val="00A04C36"/>
    <w:rsid w:val="00A05330"/>
    <w:rsid w:val="00A0549F"/>
    <w:rsid w:val="00A16C63"/>
    <w:rsid w:val="00A225B6"/>
    <w:rsid w:val="00A24B3F"/>
    <w:rsid w:val="00A26859"/>
    <w:rsid w:val="00A3238D"/>
    <w:rsid w:val="00A33B3B"/>
    <w:rsid w:val="00A33CEC"/>
    <w:rsid w:val="00A42E34"/>
    <w:rsid w:val="00A46876"/>
    <w:rsid w:val="00A512B3"/>
    <w:rsid w:val="00A51953"/>
    <w:rsid w:val="00A51D13"/>
    <w:rsid w:val="00A51DC9"/>
    <w:rsid w:val="00A535B6"/>
    <w:rsid w:val="00A549F4"/>
    <w:rsid w:val="00A743CB"/>
    <w:rsid w:val="00A74B0A"/>
    <w:rsid w:val="00A810EA"/>
    <w:rsid w:val="00AA27FF"/>
    <w:rsid w:val="00AA32E4"/>
    <w:rsid w:val="00AA5BA3"/>
    <w:rsid w:val="00AA703C"/>
    <w:rsid w:val="00AB1474"/>
    <w:rsid w:val="00AB151E"/>
    <w:rsid w:val="00AB25D5"/>
    <w:rsid w:val="00AB7A8E"/>
    <w:rsid w:val="00AC1629"/>
    <w:rsid w:val="00AC71EF"/>
    <w:rsid w:val="00AD71DD"/>
    <w:rsid w:val="00AD7690"/>
    <w:rsid w:val="00AE2977"/>
    <w:rsid w:val="00AE5516"/>
    <w:rsid w:val="00B13C27"/>
    <w:rsid w:val="00B24D1C"/>
    <w:rsid w:val="00B361CF"/>
    <w:rsid w:val="00B37236"/>
    <w:rsid w:val="00B40069"/>
    <w:rsid w:val="00B55A5D"/>
    <w:rsid w:val="00B64713"/>
    <w:rsid w:val="00B73299"/>
    <w:rsid w:val="00B80E68"/>
    <w:rsid w:val="00B9113D"/>
    <w:rsid w:val="00B95FB8"/>
    <w:rsid w:val="00BA7793"/>
    <w:rsid w:val="00BA7B8A"/>
    <w:rsid w:val="00BB5FC7"/>
    <w:rsid w:val="00BC3CF7"/>
    <w:rsid w:val="00BD1057"/>
    <w:rsid w:val="00BD276B"/>
    <w:rsid w:val="00BD3BAE"/>
    <w:rsid w:val="00BE1628"/>
    <w:rsid w:val="00BF2C64"/>
    <w:rsid w:val="00BF55B9"/>
    <w:rsid w:val="00C007BB"/>
    <w:rsid w:val="00C02CF8"/>
    <w:rsid w:val="00C03AEE"/>
    <w:rsid w:val="00C06A02"/>
    <w:rsid w:val="00C13F44"/>
    <w:rsid w:val="00C210EE"/>
    <w:rsid w:val="00C23080"/>
    <w:rsid w:val="00C354AF"/>
    <w:rsid w:val="00C40BF7"/>
    <w:rsid w:val="00C518A5"/>
    <w:rsid w:val="00C66696"/>
    <w:rsid w:val="00C840FA"/>
    <w:rsid w:val="00C85C86"/>
    <w:rsid w:val="00C8647B"/>
    <w:rsid w:val="00C9257D"/>
    <w:rsid w:val="00C949F3"/>
    <w:rsid w:val="00CA2B90"/>
    <w:rsid w:val="00CA33C1"/>
    <w:rsid w:val="00CA5C0C"/>
    <w:rsid w:val="00CB16A1"/>
    <w:rsid w:val="00CC3020"/>
    <w:rsid w:val="00CC4939"/>
    <w:rsid w:val="00CE3048"/>
    <w:rsid w:val="00CF015D"/>
    <w:rsid w:val="00CF55D7"/>
    <w:rsid w:val="00D024AF"/>
    <w:rsid w:val="00D049B6"/>
    <w:rsid w:val="00D1512A"/>
    <w:rsid w:val="00D164C1"/>
    <w:rsid w:val="00D22C73"/>
    <w:rsid w:val="00D24C3E"/>
    <w:rsid w:val="00D41388"/>
    <w:rsid w:val="00D42642"/>
    <w:rsid w:val="00D43DF8"/>
    <w:rsid w:val="00D456C0"/>
    <w:rsid w:val="00D459AF"/>
    <w:rsid w:val="00D47106"/>
    <w:rsid w:val="00D52BEC"/>
    <w:rsid w:val="00D53C58"/>
    <w:rsid w:val="00D61664"/>
    <w:rsid w:val="00D6343A"/>
    <w:rsid w:val="00D64604"/>
    <w:rsid w:val="00D66002"/>
    <w:rsid w:val="00D75A0D"/>
    <w:rsid w:val="00D859A9"/>
    <w:rsid w:val="00D87AFC"/>
    <w:rsid w:val="00D950AE"/>
    <w:rsid w:val="00D9606D"/>
    <w:rsid w:val="00D9796D"/>
    <w:rsid w:val="00DA11DE"/>
    <w:rsid w:val="00DA38E2"/>
    <w:rsid w:val="00DB4783"/>
    <w:rsid w:val="00DB5D4E"/>
    <w:rsid w:val="00DD2433"/>
    <w:rsid w:val="00DD3573"/>
    <w:rsid w:val="00DD5F4A"/>
    <w:rsid w:val="00DE4712"/>
    <w:rsid w:val="00DF1D7D"/>
    <w:rsid w:val="00DF3B0F"/>
    <w:rsid w:val="00DF632E"/>
    <w:rsid w:val="00E01B6D"/>
    <w:rsid w:val="00E01CBA"/>
    <w:rsid w:val="00E074FB"/>
    <w:rsid w:val="00E119D7"/>
    <w:rsid w:val="00E15E54"/>
    <w:rsid w:val="00E203E7"/>
    <w:rsid w:val="00E23EAD"/>
    <w:rsid w:val="00E270F6"/>
    <w:rsid w:val="00E2726D"/>
    <w:rsid w:val="00E30374"/>
    <w:rsid w:val="00E30C45"/>
    <w:rsid w:val="00E3289E"/>
    <w:rsid w:val="00E43C83"/>
    <w:rsid w:val="00E4631B"/>
    <w:rsid w:val="00E602C1"/>
    <w:rsid w:val="00E62D48"/>
    <w:rsid w:val="00E66017"/>
    <w:rsid w:val="00E67DBF"/>
    <w:rsid w:val="00E812FA"/>
    <w:rsid w:val="00E83128"/>
    <w:rsid w:val="00E838FD"/>
    <w:rsid w:val="00E922D8"/>
    <w:rsid w:val="00E97B04"/>
    <w:rsid w:val="00EA37D7"/>
    <w:rsid w:val="00EB10BE"/>
    <w:rsid w:val="00EB527D"/>
    <w:rsid w:val="00EE3D2F"/>
    <w:rsid w:val="00EE4D1A"/>
    <w:rsid w:val="00EE55B9"/>
    <w:rsid w:val="00EF3636"/>
    <w:rsid w:val="00EF6E3E"/>
    <w:rsid w:val="00F03517"/>
    <w:rsid w:val="00F1636E"/>
    <w:rsid w:val="00F16380"/>
    <w:rsid w:val="00F25D26"/>
    <w:rsid w:val="00F33687"/>
    <w:rsid w:val="00F37FAB"/>
    <w:rsid w:val="00F40B43"/>
    <w:rsid w:val="00F41CD7"/>
    <w:rsid w:val="00F47A8F"/>
    <w:rsid w:val="00F54681"/>
    <w:rsid w:val="00F60F70"/>
    <w:rsid w:val="00F75C62"/>
    <w:rsid w:val="00F91DDB"/>
    <w:rsid w:val="00F9487C"/>
    <w:rsid w:val="00FA2261"/>
    <w:rsid w:val="00FA3A40"/>
    <w:rsid w:val="00FB01ED"/>
    <w:rsid w:val="00FB154B"/>
    <w:rsid w:val="00FB27C8"/>
    <w:rsid w:val="00FC08EC"/>
    <w:rsid w:val="00FC2A33"/>
    <w:rsid w:val="00FC3D04"/>
    <w:rsid w:val="00FC4B00"/>
    <w:rsid w:val="00FD1398"/>
    <w:rsid w:val="00FE3625"/>
    <w:rsid w:val="00FF03D7"/>
    <w:rsid w:val="00F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D410C"/>
  <w15:docId w15:val="{94718FC0-D197-4D74-B197-CBEDBEED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776"/>
    <w:pPr>
      <w:spacing w:after="0" w:line="240" w:lineRule="auto"/>
    </w:pPr>
    <w:rPr>
      <w:rFonts w:ascii="Tahoma" w:eastAsia="Times New Roman" w:hAnsi="Tahom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4277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A11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52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2AF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C0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02CB"/>
    <w:rPr>
      <w:rFonts w:ascii="Tahoma" w:eastAsia="Times New Roman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02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2CB"/>
    <w:rPr>
      <w:rFonts w:ascii="Tahoma" w:eastAsia="Times New Roman" w:hAnsi="Tahoma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0663"/>
    <w:pPr>
      <w:spacing w:before="100" w:beforeAutospacing="1" w:after="100" w:afterAutospacing="1"/>
    </w:pPr>
    <w:rPr>
      <w:rFonts w:ascii="Times New Roman" w:hAnsi="Times New Roman"/>
    </w:rPr>
  </w:style>
  <w:style w:type="character" w:styleId="Emphasis">
    <w:name w:val="Emphasis"/>
    <w:basedOn w:val="DefaultParagraphFont"/>
    <w:uiPriority w:val="20"/>
    <w:qFormat/>
    <w:rsid w:val="00EF3636"/>
    <w:rPr>
      <w:i/>
      <w:iCs/>
    </w:rPr>
  </w:style>
  <w:style w:type="table" w:styleId="TableGrid">
    <w:name w:val="Table Grid"/>
    <w:basedOn w:val="TableNormal"/>
    <w:uiPriority w:val="39"/>
    <w:rsid w:val="0037072E"/>
    <w:pPr>
      <w:spacing w:after="0" w:line="240" w:lineRule="auto"/>
    </w:pPr>
    <w:rPr>
      <w:rFonts w:eastAsiaTheme="minorEastAsia"/>
      <w:lang w:val="en-PH" w:eastAsia="en-PH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947A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4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5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2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9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33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3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T%20DEPARTMENT\ISO%20Letterhead\Letter_portrai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7C10B7-0041-4ABA-8124-B0DDE461B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Letter_portrait_template</Template>
  <TotalTime>22</TotalTime>
  <Pages>4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ESSU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office20305</cp:lastModifiedBy>
  <cp:revision>4</cp:revision>
  <cp:lastPrinted>2019-02-26T01:05:00Z</cp:lastPrinted>
  <dcterms:created xsi:type="dcterms:W3CDTF">2025-05-05T22:49:00Z</dcterms:created>
  <dcterms:modified xsi:type="dcterms:W3CDTF">2025-05-05T23:01:00Z</dcterms:modified>
</cp:coreProperties>
</file>