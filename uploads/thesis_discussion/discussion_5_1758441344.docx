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11E30B" w14:textId="77777777" w:rsidR="00D6668C" w:rsidRDefault="00D6668C" w:rsidP="00B73299">
      <w:pPr>
        <w:rPr>
          <w:rFonts w:ascii="Arial" w:hAnsi="Arial" w:cs="Arial"/>
        </w:rPr>
      </w:pPr>
    </w:p>
    <w:p w14:paraId="6E401867" w14:textId="77777777" w:rsidR="00D6668C" w:rsidRDefault="00D6668C" w:rsidP="00D6668C">
      <w:pPr>
        <w:pStyle w:val="NoSpacing"/>
        <w:jc w:val="center"/>
        <w:rPr>
          <w:rFonts w:ascii="Arial" w:hAnsi="Arial" w:cs="Arial"/>
          <w:b/>
        </w:rPr>
      </w:pPr>
      <w:r>
        <w:rPr>
          <w:rFonts w:ascii="Arial" w:hAnsi="Arial" w:cs="Arial"/>
          <w:b/>
        </w:rPr>
        <w:t>ADVISEE</w:t>
      </w:r>
      <w:r w:rsidRPr="00CD1226">
        <w:rPr>
          <w:rFonts w:ascii="Arial" w:hAnsi="Arial" w:cs="Arial"/>
          <w:b/>
        </w:rPr>
        <w:t xml:space="preserve"> - </w:t>
      </w:r>
      <w:r>
        <w:rPr>
          <w:rFonts w:ascii="Arial" w:hAnsi="Arial" w:cs="Arial"/>
          <w:b/>
        </w:rPr>
        <w:t>ADVISER</w:t>
      </w:r>
      <w:r w:rsidRPr="00CD1226">
        <w:rPr>
          <w:rFonts w:ascii="Arial" w:hAnsi="Arial" w:cs="Arial"/>
          <w:b/>
        </w:rPr>
        <w:t xml:space="preserve"> AGREEMENT</w:t>
      </w:r>
    </w:p>
    <w:p w14:paraId="2BF5077A" w14:textId="77777777" w:rsidR="00D6668C" w:rsidRPr="00CD1226" w:rsidRDefault="00D6668C" w:rsidP="00D6668C">
      <w:pPr>
        <w:pStyle w:val="NoSpacing"/>
        <w:jc w:val="center"/>
        <w:rPr>
          <w:rFonts w:ascii="Arial" w:hAnsi="Arial" w:cs="Arial"/>
          <w:b/>
        </w:rPr>
      </w:pPr>
    </w:p>
    <w:p w14:paraId="722CA810" w14:textId="77777777" w:rsidR="00D6668C" w:rsidRPr="00CD1226" w:rsidRDefault="00D6668C" w:rsidP="00D6668C">
      <w:pPr>
        <w:pStyle w:val="NoSpacing"/>
        <w:jc w:val="center"/>
        <w:rPr>
          <w:rFonts w:ascii="Arial" w:hAnsi="Arial" w:cs="Arial"/>
          <w:b/>
        </w:rPr>
      </w:pPr>
    </w:p>
    <w:p w14:paraId="3638585D" w14:textId="745A065E" w:rsidR="00D6668C" w:rsidRPr="00CD1226" w:rsidRDefault="00D6668C" w:rsidP="00D6668C">
      <w:pPr>
        <w:pStyle w:val="NoSpacing"/>
        <w:spacing w:line="360" w:lineRule="auto"/>
        <w:jc w:val="both"/>
        <w:rPr>
          <w:rFonts w:ascii="Arial" w:hAnsi="Arial" w:cs="Arial"/>
        </w:rPr>
      </w:pPr>
      <w:r w:rsidRPr="00CD1226">
        <w:rPr>
          <w:rFonts w:ascii="Arial" w:hAnsi="Arial" w:cs="Arial"/>
        </w:rPr>
        <w:tab/>
        <w:t xml:space="preserve">This agreement is entered into this </w:t>
      </w:r>
      <w:r w:rsidR="00C9460A">
        <w:rPr>
          <w:rFonts w:ascii="Arial" w:hAnsi="Arial" w:cs="Arial"/>
          <w:u w:val="single"/>
        </w:rPr>
        <w:t>14</w:t>
      </w:r>
      <w:r w:rsidRPr="00CD1226">
        <w:rPr>
          <w:rFonts w:ascii="Arial" w:hAnsi="Arial" w:cs="Arial"/>
        </w:rPr>
        <w:t xml:space="preserve"> day of </w:t>
      </w:r>
      <w:r w:rsidR="00C9460A">
        <w:rPr>
          <w:rFonts w:ascii="Arial" w:hAnsi="Arial" w:cs="Arial"/>
          <w:u w:val="single"/>
        </w:rPr>
        <w:t>April,</w:t>
      </w:r>
      <w:r w:rsidRPr="00CD1226">
        <w:rPr>
          <w:rFonts w:ascii="Arial" w:hAnsi="Arial" w:cs="Arial"/>
        </w:rPr>
        <w:t xml:space="preserve"> </w:t>
      </w:r>
      <w:r w:rsidR="00C9460A" w:rsidRPr="00C9460A">
        <w:rPr>
          <w:rFonts w:ascii="Arial" w:hAnsi="Arial" w:cs="Arial"/>
          <w:u w:val="single"/>
        </w:rPr>
        <w:t>2025</w:t>
      </w:r>
      <w:r w:rsidRPr="00CD1226">
        <w:rPr>
          <w:rFonts w:ascii="Arial" w:hAnsi="Arial" w:cs="Arial"/>
        </w:rPr>
        <w:t xml:space="preserve"> in Eastern Samar State Univers</w:t>
      </w:r>
      <w:r>
        <w:rPr>
          <w:rFonts w:ascii="Arial" w:hAnsi="Arial" w:cs="Arial"/>
        </w:rPr>
        <w:t>ity by and between.</w:t>
      </w:r>
    </w:p>
    <w:p w14:paraId="2AA2A6A7" w14:textId="563792CE" w:rsidR="00D6668C" w:rsidRDefault="00C9460A" w:rsidP="00D6668C">
      <w:pPr>
        <w:pStyle w:val="NoSpacing"/>
        <w:spacing w:line="360" w:lineRule="auto"/>
        <w:jc w:val="both"/>
        <w:rPr>
          <w:rFonts w:ascii="Arial" w:hAnsi="Arial" w:cs="Arial"/>
        </w:rPr>
      </w:pPr>
      <w:proofErr w:type="spellStart"/>
      <w:r>
        <w:rPr>
          <w:rFonts w:ascii="Arial" w:hAnsi="Arial" w:cs="Arial"/>
          <w:u w:val="single"/>
        </w:rPr>
        <w:t>Khent</w:t>
      </w:r>
      <w:proofErr w:type="spellEnd"/>
      <w:r>
        <w:rPr>
          <w:rFonts w:ascii="Arial" w:hAnsi="Arial" w:cs="Arial"/>
          <w:u w:val="single"/>
        </w:rPr>
        <w:t xml:space="preserve"> Gabrielle R. Catalo  </w:t>
      </w:r>
      <w:r>
        <w:rPr>
          <w:rFonts w:ascii="Arial" w:hAnsi="Arial" w:cs="Arial"/>
        </w:rPr>
        <w:t xml:space="preserve">  </w:t>
      </w:r>
      <w:r w:rsidR="00D6668C" w:rsidRPr="00CD1226">
        <w:rPr>
          <w:rFonts w:ascii="Arial" w:hAnsi="Arial" w:cs="Arial"/>
        </w:rPr>
        <w:t xml:space="preserve">of </w:t>
      </w:r>
      <w:r>
        <w:rPr>
          <w:rFonts w:ascii="Arial" w:hAnsi="Arial" w:cs="Arial"/>
          <w:u w:val="single"/>
        </w:rPr>
        <w:t xml:space="preserve">   San Saturnino       </w:t>
      </w:r>
      <w:r w:rsidR="00D6668C" w:rsidRPr="00CD1226">
        <w:rPr>
          <w:rFonts w:ascii="Arial" w:hAnsi="Arial" w:cs="Arial"/>
        </w:rPr>
        <w:t>,</w:t>
      </w:r>
      <w:r>
        <w:rPr>
          <w:rFonts w:ascii="Arial" w:hAnsi="Arial" w:cs="Arial"/>
          <w:u w:val="single"/>
        </w:rPr>
        <w:t xml:space="preserve">   Borongan City  </w:t>
      </w:r>
      <w:r w:rsidR="00D6668C" w:rsidRPr="00CD1226">
        <w:rPr>
          <w:rFonts w:ascii="Arial" w:hAnsi="Arial" w:cs="Arial"/>
        </w:rPr>
        <w:t xml:space="preserve"> a Capstone Project </w:t>
      </w:r>
      <w:r w:rsidR="00D6668C">
        <w:rPr>
          <w:rFonts w:ascii="Arial" w:hAnsi="Arial" w:cs="Arial"/>
        </w:rPr>
        <w:t>Advisee</w:t>
      </w:r>
    </w:p>
    <w:p w14:paraId="3CE0175B" w14:textId="36641319" w:rsidR="00D6668C" w:rsidRDefault="00C9460A" w:rsidP="00D6668C">
      <w:pPr>
        <w:pStyle w:val="NoSpacing"/>
        <w:spacing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  <w:u w:val="single"/>
        </w:rPr>
        <w:t xml:space="preserve">Emmanuelle A. </w:t>
      </w:r>
      <w:r w:rsidRPr="00C9460A">
        <w:rPr>
          <w:rFonts w:ascii="Arial" w:hAnsi="Arial" w:cs="Arial"/>
          <w:u w:val="single"/>
        </w:rPr>
        <w:t xml:space="preserve">Gomez     </w:t>
      </w:r>
      <w:r w:rsidRPr="00C9460A">
        <w:rPr>
          <w:rFonts w:ascii="Arial" w:hAnsi="Arial" w:cs="Arial"/>
        </w:rPr>
        <w:t xml:space="preserve"> of </w:t>
      </w:r>
      <w:r w:rsidRPr="00C9460A">
        <w:rPr>
          <w:rFonts w:ascii="Arial" w:hAnsi="Arial" w:cs="Arial"/>
        </w:rPr>
        <w:t xml:space="preserve"> </w:t>
      </w:r>
      <w:r w:rsidRPr="00C9460A">
        <w:rPr>
          <w:rFonts w:ascii="Arial" w:hAnsi="Arial" w:cs="Arial"/>
          <w:u w:val="single"/>
        </w:rPr>
        <w:t xml:space="preserve">  San Saturnino       ,   Borongan City</w:t>
      </w:r>
      <w:r w:rsidRPr="00C9460A">
        <w:rPr>
          <w:rFonts w:ascii="Arial" w:hAnsi="Arial" w:cs="Arial"/>
        </w:rPr>
        <w:t xml:space="preserve">   </w:t>
      </w:r>
      <w:r w:rsidR="00D6668C" w:rsidRPr="00C9460A">
        <w:rPr>
          <w:rFonts w:ascii="Arial" w:hAnsi="Arial" w:cs="Arial"/>
        </w:rPr>
        <w:t>a Capstone Project Advisee</w:t>
      </w:r>
    </w:p>
    <w:p w14:paraId="7BECCADB" w14:textId="1763E86A" w:rsidR="00D6668C" w:rsidRDefault="00C9460A" w:rsidP="00D6668C">
      <w:pPr>
        <w:pStyle w:val="NoSpacing"/>
        <w:spacing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  <w:u w:val="single"/>
        </w:rPr>
        <w:t xml:space="preserve">Philip John B. Cidro        </w:t>
      </w:r>
      <w:r>
        <w:rPr>
          <w:rFonts w:ascii="Arial" w:hAnsi="Arial" w:cs="Arial"/>
        </w:rPr>
        <w:t xml:space="preserve">   </w:t>
      </w:r>
      <w:r w:rsidR="00D6668C" w:rsidRPr="00CD1226">
        <w:rPr>
          <w:rFonts w:ascii="Arial" w:hAnsi="Arial" w:cs="Arial"/>
        </w:rPr>
        <w:t xml:space="preserve">of </w:t>
      </w:r>
      <w:r>
        <w:rPr>
          <w:rFonts w:ascii="Arial" w:hAnsi="Arial" w:cs="Arial"/>
          <w:u w:val="single"/>
        </w:rPr>
        <w:t xml:space="preserve">   </w:t>
      </w:r>
      <w:proofErr w:type="spellStart"/>
      <w:r>
        <w:rPr>
          <w:rFonts w:ascii="Arial" w:hAnsi="Arial" w:cs="Arial"/>
          <w:u w:val="single"/>
        </w:rPr>
        <w:t>Lunang</w:t>
      </w:r>
      <w:proofErr w:type="spellEnd"/>
      <w:r>
        <w:rPr>
          <w:rFonts w:ascii="Arial" w:hAnsi="Arial" w:cs="Arial"/>
          <w:u w:val="single"/>
        </w:rPr>
        <w:t xml:space="preserve">     </w:t>
      </w:r>
      <w:r w:rsidR="00D6668C" w:rsidRPr="00CD1226">
        <w:rPr>
          <w:rFonts w:ascii="Arial" w:hAnsi="Arial" w:cs="Arial"/>
        </w:rPr>
        <w:t>,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  <w:u w:val="single"/>
        </w:rPr>
        <w:t xml:space="preserve">     San Julian, Eastern Samar </w:t>
      </w:r>
      <w:r w:rsidR="00D6668C">
        <w:rPr>
          <w:rFonts w:ascii="Arial" w:hAnsi="Arial" w:cs="Arial"/>
        </w:rPr>
        <w:t xml:space="preserve"> a Capstone Project Advisee</w:t>
      </w:r>
    </w:p>
    <w:p w14:paraId="1CECE57D" w14:textId="77777777" w:rsidR="00D6668C" w:rsidRPr="00CD1226" w:rsidRDefault="00D6668C" w:rsidP="00D6668C">
      <w:pPr>
        <w:pStyle w:val="NoSpacing"/>
        <w:spacing w:line="360" w:lineRule="auto"/>
        <w:jc w:val="both"/>
        <w:rPr>
          <w:rFonts w:ascii="Arial" w:hAnsi="Arial" w:cs="Arial"/>
        </w:rPr>
      </w:pPr>
      <w:r w:rsidRPr="00CD1226">
        <w:rPr>
          <w:rFonts w:ascii="Arial" w:hAnsi="Arial" w:cs="Arial"/>
        </w:rPr>
        <w:t>and</w:t>
      </w:r>
    </w:p>
    <w:p w14:paraId="472C9FD0" w14:textId="12679E8F" w:rsidR="00D6668C" w:rsidRDefault="00C9460A" w:rsidP="00D6668C">
      <w:pPr>
        <w:pStyle w:val="NoSpacing"/>
        <w:spacing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  <w:u w:val="single"/>
        </w:rPr>
        <w:t xml:space="preserve">    Andy A. </w:t>
      </w:r>
      <w:proofErr w:type="spellStart"/>
      <w:r>
        <w:rPr>
          <w:rFonts w:ascii="Arial" w:hAnsi="Arial" w:cs="Arial"/>
          <w:u w:val="single"/>
        </w:rPr>
        <w:t>Lapada</w:t>
      </w:r>
      <w:proofErr w:type="spellEnd"/>
      <w:r>
        <w:rPr>
          <w:rFonts w:ascii="Arial" w:hAnsi="Arial" w:cs="Arial"/>
          <w:u w:val="single"/>
        </w:rPr>
        <w:t xml:space="preserve">          </w:t>
      </w:r>
      <w:r>
        <w:rPr>
          <w:rFonts w:ascii="Arial" w:hAnsi="Arial" w:cs="Arial"/>
        </w:rPr>
        <w:t xml:space="preserve">  </w:t>
      </w:r>
      <w:r w:rsidR="00D6668C" w:rsidRPr="00CD1226">
        <w:rPr>
          <w:rFonts w:ascii="Arial" w:hAnsi="Arial" w:cs="Arial"/>
        </w:rPr>
        <w:t>of</w:t>
      </w:r>
      <w:r>
        <w:rPr>
          <w:rFonts w:ascii="Arial" w:hAnsi="Arial" w:cs="Arial"/>
        </w:rPr>
        <w:t xml:space="preserve">  </w:t>
      </w:r>
      <w:r>
        <w:rPr>
          <w:rFonts w:ascii="Arial" w:hAnsi="Arial" w:cs="Arial"/>
          <w:u w:val="single"/>
        </w:rPr>
        <w:t xml:space="preserve">  </w:t>
      </w:r>
      <w:proofErr w:type="spellStart"/>
      <w:r>
        <w:rPr>
          <w:rFonts w:ascii="Arial" w:hAnsi="Arial" w:cs="Arial"/>
          <w:u w:val="single"/>
        </w:rPr>
        <w:t>Maypangdan</w:t>
      </w:r>
      <w:proofErr w:type="spellEnd"/>
      <w:r>
        <w:rPr>
          <w:rFonts w:ascii="Arial" w:hAnsi="Arial" w:cs="Arial"/>
          <w:u w:val="single"/>
        </w:rPr>
        <w:t xml:space="preserve"> </w:t>
      </w:r>
      <w:r w:rsidR="00D6668C" w:rsidRPr="00CD1226">
        <w:rPr>
          <w:rFonts w:ascii="Arial" w:hAnsi="Arial" w:cs="Arial"/>
        </w:rPr>
        <w:t>,</w:t>
      </w:r>
      <w:r>
        <w:rPr>
          <w:rFonts w:ascii="Arial" w:hAnsi="Arial" w:cs="Arial"/>
          <w:u w:val="single"/>
        </w:rPr>
        <w:t xml:space="preserve">  Borongan City     </w:t>
      </w:r>
      <w:r>
        <w:rPr>
          <w:rFonts w:ascii="Arial" w:hAnsi="Arial" w:cs="Arial"/>
        </w:rPr>
        <w:t xml:space="preserve">  </w:t>
      </w:r>
      <w:r w:rsidR="00D6668C" w:rsidRPr="00CD1226">
        <w:rPr>
          <w:rFonts w:ascii="Arial" w:hAnsi="Arial" w:cs="Arial"/>
        </w:rPr>
        <w:t>a Capstone Project  Adviser</w:t>
      </w:r>
    </w:p>
    <w:p w14:paraId="15FBB945" w14:textId="77777777" w:rsidR="00D6668C" w:rsidRDefault="00D6668C" w:rsidP="00D6668C">
      <w:pPr>
        <w:pStyle w:val="NoSpacing"/>
        <w:spacing w:line="360" w:lineRule="auto"/>
        <w:rPr>
          <w:rFonts w:ascii="Arial" w:hAnsi="Arial" w:cs="Arial"/>
        </w:rPr>
      </w:pPr>
    </w:p>
    <w:p w14:paraId="74FF4336" w14:textId="77777777" w:rsidR="00D6668C" w:rsidRPr="00CD1226" w:rsidRDefault="00D6668C" w:rsidP="00D6668C">
      <w:pPr>
        <w:pStyle w:val="NoSpacing"/>
        <w:spacing w:line="360" w:lineRule="auto"/>
        <w:rPr>
          <w:rFonts w:ascii="Arial" w:hAnsi="Arial" w:cs="Arial"/>
          <w:sz w:val="4"/>
        </w:rPr>
      </w:pPr>
    </w:p>
    <w:p w14:paraId="7FC262D4" w14:textId="77777777" w:rsidR="00D6668C" w:rsidRPr="00CD1226" w:rsidRDefault="00D6668C" w:rsidP="00D6668C">
      <w:pPr>
        <w:spacing w:line="360" w:lineRule="auto"/>
        <w:jc w:val="both"/>
        <w:rPr>
          <w:rFonts w:ascii="Arial" w:hAnsi="Arial" w:cs="Arial"/>
        </w:rPr>
      </w:pPr>
      <w:r w:rsidRPr="00CD1226">
        <w:rPr>
          <w:rFonts w:ascii="Arial" w:hAnsi="Arial" w:cs="Arial"/>
        </w:rPr>
        <w:tab/>
      </w:r>
      <w:r w:rsidRPr="00CD1226">
        <w:rPr>
          <w:rFonts w:ascii="Arial" w:hAnsi="Arial" w:cs="Arial"/>
          <w:b/>
        </w:rPr>
        <w:t>WHEREAS,</w:t>
      </w:r>
      <w:r w:rsidRPr="00CD1226">
        <w:rPr>
          <w:rFonts w:ascii="Arial" w:hAnsi="Arial" w:cs="Arial"/>
        </w:rPr>
        <w:t xml:space="preserve"> a Capstone Project </w:t>
      </w:r>
      <w:r>
        <w:rPr>
          <w:rFonts w:ascii="Arial" w:hAnsi="Arial" w:cs="Arial"/>
        </w:rPr>
        <w:t>Advisee</w:t>
      </w:r>
      <w:r w:rsidRPr="00CD1226">
        <w:rPr>
          <w:rFonts w:ascii="Arial" w:hAnsi="Arial" w:cs="Arial"/>
        </w:rPr>
        <w:t>, make a commitment to:</w:t>
      </w:r>
    </w:p>
    <w:p w14:paraId="5F5654BA" w14:textId="77777777" w:rsidR="00D6668C" w:rsidRPr="00CD1226" w:rsidRDefault="00D6668C" w:rsidP="0099640C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Arial" w:hAnsi="Arial" w:cs="Arial"/>
        </w:rPr>
      </w:pPr>
      <w:r w:rsidRPr="00CD1226">
        <w:rPr>
          <w:rFonts w:ascii="Arial" w:hAnsi="Arial" w:cs="Arial"/>
        </w:rPr>
        <w:t>Choose, with guidance of the Adviser and the approval of the Panel Members, a Capstone Project.</w:t>
      </w:r>
    </w:p>
    <w:p w14:paraId="0DFD4B33" w14:textId="77777777" w:rsidR="00D6668C" w:rsidRPr="00CD1226" w:rsidRDefault="00D6668C" w:rsidP="0099640C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Arial" w:hAnsi="Arial" w:cs="Arial"/>
        </w:rPr>
      </w:pPr>
      <w:r w:rsidRPr="00CD1226">
        <w:rPr>
          <w:rFonts w:ascii="Arial" w:hAnsi="Arial" w:cs="Arial"/>
        </w:rPr>
        <w:t>Follow dutifully the guidelines set in the Capstone Project Writing Manual.</w:t>
      </w:r>
    </w:p>
    <w:p w14:paraId="493A9F05" w14:textId="77777777" w:rsidR="00D6668C" w:rsidRPr="00CD1226" w:rsidRDefault="00D6668C" w:rsidP="0099640C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Arial" w:hAnsi="Arial" w:cs="Arial"/>
        </w:rPr>
      </w:pPr>
      <w:r w:rsidRPr="00CD1226">
        <w:rPr>
          <w:rFonts w:ascii="Arial" w:hAnsi="Arial" w:cs="Arial"/>
        </w:rPr>
        <w:t>Consult regularly with the adviser the progress of the project.</w:t>
      </w:r>
    </w:p>
    <w:p w14:paraId="68F36532" w14:textId="77777777" w:rsidR="00D6668C" w:rsidRPr="00CD1226" w:rsidRDefault="00D6668C" w:rsidP="0099640C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Keep track and f</w:t>
      </w:r>
      <w:r w:rsidRPr="00CD1226">
        <w:rPr>
          <w:rFonts w:ascii="Arial" w:hAnsi="Arial" w:cs="Arial"/>
        </w:rPr>
        <w:t>ollow the schedules given</w:t>
      </w:r>
      <w:r>
        <w:rPr>
          <w:rFonts w:ascii="Arial" w:hAnsi="Arial" w:cs="Arial"/>
        </w:rPr>
        <w:t xml:space="preserve"> by the Over-all and Capstone Project Adviser</w:t>
      </w:r>
      <w:r w:rsidRPr="00CD1226">
        <w:rPr>
          <w:rFonts w:ascii="Arial" w:hAnsi="Arial" w:cs="Arial"/>
        </w:rPr>
        <w:t>.</w:t>
      </w:r>
    </w:p>
    <w:p w14:paraId="5C7E1BF5" w14:textId="77777777" w:rsidR="00D6668C" w:rsidRDefault="00D6668C" w:rsidP="0099640C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Arial" w:hAnsi="Arial" w:cs="Arial"/>
        </w:rPr>
      </w:pPr>
      <w:r w:rsidRPr="00CD1226">
        <w:rPr>
          <w:rFonts w:ascii="Arial" w:hAnsi="Arial" w:cs="Arial"/>
        </w:rPr>
        <w:t>Religiously submit milestones, deliverables and other requirements.</w:t>
      </w:r>
    </w:p>
    <w:p w14:paraId="6D037C50" w14:textId="77777777" w:rsidR="00D6668C" w:rsidRPr="00CD1226" w:rsidRDefault="00D6668C" w:rsidP="0099640C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Ensure that plagiarism is avoided and intellectual property rights are observed.</w:t>
      </w:r>
    </w:p>
    <w:p w14:paraId="39C501FF" w14:textId="77777777" w:rsidR="00D6668C" w:rsidRPr="00CD1226" w:rsidRDefault="00D6668C" w:rsidP="00D6668C">
      <w:pPr>
        <w:spacing w:line="360" w:lineRule="auto"/>
        <w:ind w:left="720"/>
        <w:jc w:val="both"/>
        <w:rPr>
          <w:rFonts w:ascii="Arial" w:hAnsi="Arial" w:cs="Arial"/>
        </w:rPr>
      </w:pPr>
      <w:r w:rsidRPr="00CD1226">
        <w:rPr>
          <w:rFonts w:ascii="Arial" w:hAnsi="Arial" w:cs="Arial"/>
          <w:b/>
        </w:rPr>
        <w:t>WHEREAS</w:t>
      </w:r>
      <w:r w:rsidRPr="00CD1226">
        <w:rPr>
          <w:rFonts w:ascii="Arial" w:hAnsi="Arial" w:cs="Arial"/>
        </w:rPr>
        <w:t>, a Capstone Project Adviser, make a commitment to:</w:t>
      </w:r>
    </w:p>
    <w:p w14:paraId="55EA7412" w14:textId="77777777" w:rsidR="00D6668C" w:rsidRPr="00CD1226" w:rsidRDefault="00D6668C" w:rsidP="0099640C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Arial" w:hAnsi="Arial" w:cs="Arial"/>
        </w:rPr>
      </w:pPr>
      <w:r w:rsidRPr="00CD1226">
        <w:rPr>
          <w:rFonts w:ascii="Arial" w:hAnsi="Arial" w:cs="Arial"/>
        </w:rPr>
        <w:t>Guide the Capstone project advisees in the form</w:t>
      </w:r>
      <w:r>
        <w:rPr>
          <w:rFonts w:ascii="Arial" w:hAnsi="Arial" w:cs="Arial"/>
        </w:rPr>
        <w:t>ulation of a project proposal</w:t>
      </w:r>
      <w:r w:rsidRPr="00CD1226">
        <w:rPr>
          <w:rFonts w:ascii="Arial" w:hAnsi="Arial" w:cs="Arial"/>
        </w:rPr>
        <w:t>, activities involving the writing of the documentation and development of the software.</w:t>
      </w:r>
    </w:p>
    <w:p w14:paraId="1E73A79D" w14:textId="77777777" w:rsidR="00D6668C" w:rsidRPr="00CD1226" w:rsidRDefault="00D6668C" w:rsidP="0099640C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Arial" w:hAnsi="Arial" w:cs="Arial"/>
        </w:rPr>
      </w:pPr>
      <w:r w:rsidRPr="00CD1226">
        <w:rPr>
          <w:rFonts w:ascii="Arial" w:hAnsi="Arial" w:cs="Arial"/>
        </w:rPr>
        <w:t>Meet the proponent at least once a week to:</w:t>
      </w:r>
    </w:p>
    <w:p w14:paraId="55F1FA0A" w14:textId="77777777" w:rsidR="00D6668C" w:rsidRPr="00CD1226" w:rsidRDefault="00D6668C" w:rsidP="0099640C">
      <w:pPr>
        <w:pStyle w:val="ListParagraph"/>
        <w:numPr>
          <w:ilvl w:val="1"/>
          <w:numId w:val="2"/>
        </w:numPr>
        <w:spacing w:line="360" w:lineRule="auto"/>
        <w:jc w:val="both"/>
        <w:rPr>
          <w:rFonts w:ascii="Arial" w:hAnsi="Arial" w:cs="Arial"/>
        </w:rPr>
      </w:pPr>
      <w:r w:rsidRPr="00CD1226">
        <w:rPr>
          <w:rFonts w:ascii="Arial" w:hAnsi="Arial" w:cs="Arial"/>
        </w:rPr>
        <w:t>Check the progress of the Project.</w:t>
      </w:r>
    </w:p>
    <w:p w14:paraId="3F1240D4" w14:textId="77777777" w:rsidR="00D6668C" w:rsidRPr="00D6668C" w:rsidRDefault="00D6668C" w:rsidP="0099640C">
      <w:pPr>
        <w:pStyle w:val="ListParagraph"/>
        <w:numPr>
          <w:ilvl w:val="1"/>
          <w:numId w:val="2"/>
        </w:numPr>
        <w:spacing w:line="360" w:lineRule="auto"/>
        <w:jc w:val="both"/>
        <w:rPr>
          <w:rFonts w:ascii="Arial" w:hAnsi="Arial" w:cs="Arial"/>
        </w:rPr>
      </w:pPr>
      <w:r w:rsidRPr="00CD1226">
        <w:rPr>
          <w:rFonts w:ascii="Arial" w:hAnsi="Arial" w:cs="Arial"/>
        </w:rPr>
        <w:t xml:space="preserve">Identify areas of improvement and provide recommendations as to how the documentation and the software </w:t>
      </w:r>
      <w:r>
        <w:rPr>
          <w:rFonts w:ascii="Arial" w:hAnsi="Arial" w:cs="Arial"/>
        </w:rPr>
        <w:t>project can be improved.</w:t>
      </w:r>
    </w:p>
    <w:p w14:paraId="3A4DCDC6" w14:textId="77777777" w:rsidR="00D6668C" w:rsidRPr="00CD1226" w:rsidRDefault="00D6668C" w:rsidP="0099640C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Arial" w:hAnsi="Arial" w:cs="Arial"/>
        </w:rPr>
      </w:pPr>
      <w:r w:rsidRPr="00CD1226">
        <w:rPr>
          <w:rFonts w:ascii="Arial" w:hAnsi="Arial" w:cs="Arial"/>
        </w:rPr>
        <w:lastRenderedPageBreak/>
        <w:t>Recommend the proponent</w:t>
      </w:r>
      <w:r>
        <w:rPr>
          <w:rFonts w:ascii="Arial" w:hAnsi="Arial" w:cs="Arial"/>
        </w:rPr>
        <w:t>s</w:t>
      </w:r>
      <w:r w:rsidRPr="00CD1226">
        <w:rPr>
          <w:rFonts w:ascii="Arial" w:hAnsi="Arial" w:cs="Arial"/>
        </w:rPr>
        <w:t xml:space="preserve"> for an Oral Defense by signing the Request for Proposal Hearing form (Capstone form 5) after thoroughly examining the readiness of the proponents and their respective projects.</w:t>
      </w:r>
    </w:p>
    <w:p w14:paraId="55DBE6B7" w14:textId="77777777" w:rsidR="00D6668C" w:rsidRPr="00126A8A" w:rsidRDefault="00D6668C" w:rsidP="0099640C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Arial" w:hAnsi="Arial" w:cs="Arial"/>
        </w:rPr>
      </w:pPr>
      <w:r w:rsidRPr="00CD1226">
        <w:rPr>
          <w:rFonts w:ascii="Arial" w:hAnsi="Arial" w:cs="Arial"/>
        </w:rPr>
        <w:t>Clarify the points during Pre-oral and Final Defense, if necessary argue the points being suggested,</w:t>
      </w:r>
    </w:p>
    <w:p w14:paraId="702EE6C0" w14:textId="77777777" w:rsidR="00D6668C" w:rsidRPr="00CD1226" w:rsidRDefault="00D6668C" w:rsidP="0099640C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Arial" w:hAnsi="Arial" w:cs="Arial"/>
        </w:rPr>
      </w:pPr>
      <w:r w:rsidRPr="00CD1226">
        <w:rPr>
          <w:rFonts w:ascii="Arial" w:hAnsi="Arial" w:cs="Arial"/>
        </w:rPr>
        <w:t>Ensure that recommendations of the panel members are incorporated into the teams’</w:t>
      </w:r>
      <w:r>
        <w:rPr>
          <w:rFonts w:ascii="Arial" w:hAnsi="Arial" w:cs="Arial"/>
        </w:rPr>
        <w:t xml:space="preserve"> documentation and software project.</w:t>
      </w:r>
    </w:p>
    <w:p w14:paraId="52573FA5" w14:textId="77777777" w:rsidR="00D6668C" w:rsidRPr="00CD1226" w:rsidRDefault="00D6668C" w:rsidP="0099640C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Arial" w:hAnsi="Arial" w:cs="Arial"/>
        </w:rPr>
      </w:pPr>
      <w:r w:rsidRPr="00CD1226">
        <w:rPr>
          <w:rFonts w:ascii="Arial" w:hAnsi="Arial" w:cs="Arial"/>
        </w:rPr>
        <w:t>Keep informed of the schedule of Capstone Project Activities, required deliverables and Deadlines.</w:t>
      </w:r>
    </w:p>
    <w:p w14:paraId="78318C5B" w14:textId="77777777" w:rsidR="00D6668C" w:rsidRDefault="00D6668C" w:rsidP="0099640C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Arial" w:hAnsi="Arial" w:cs="Arial"/>
        </w:rPr>
      </w:pPr>
      <w:r w:rsidRPr="00CD1226">
        <w:rPr>
          <w:rFonts w:ascii="Arial" w:hAnsi="Arial" w:cs="Arial"/>
        </w:rPr>
        <w:t xml:space="preserve">Recommend to the Panel Members his/her </w:t>
      </w:r>
      <w:r>
        <w:rPr>
          <w:rFonts w:ascii="Arial" w:hAnsi="Arial" w:cs="Arial"/>
        </w:rPr>
        <w:t xml:space="preserve">deserving </w:t>
      </w:r>
      <w:r w:rsidRPr="00CD1226">
        <w:rPr>
          <w:rFonts w:ascii="Arial" w:hAnsi="Arial" w:cs="Arial"/>
        </w:rPr>
        <w:t>advisees for an award.</w:t>
      </w:r>
    </w:p>
    <w:p w14:paraId="1FE28316" w14:textId="77777777" w:rsidR="00D6668C" w:rsidRDefault="00D6668C" w:rsidP="00D6668C">
      <w:pPr>
        <w:rPr>
          <w:rFonts w:ascii="Arial" w:hAnsi="Arial" w:cs="Arial"/>
          <w:b/>
        </w:rPr>
      </w:pPr>
    </w:p>
    <w:p w14:paraId="4FCB9891" w14:textId="77777777" w:rsidR="00D6668C" w:rsidRPr="00D6668C" w:rsidRDefault="00D6668C" w:rsidP="00D6668C">
      <w:pPr>
        <w:rPr>
          <w:rFonts w:ascii="Arial" w:hAnsi="Arial" w:cs="Arial"/>
          <w:b/>
        </w:rPr>
      </w:pPr>
    </w:p>
    <w:p w14:paraId="50A8C7A5" w14:textId="136DB598" w:rsidR="00D6668C" w:rsidRPr="004978B7" w:rsidRDefault="00D6668C" w:rsidP="004978B7">
      <w:pPr>
        <w:pStyle w:val="NoSpacing"/>
        <w:ind w:right="262"/>
        <w:rPr>
          <w:rFonts w:ascii="Arial" w:hAnsi="Arial" w:cs="Arial"/>
          <w:bCs/>
        </w:rPr>
      </w:pPr>
      <w:r w:rsidRPr="00CD1226">
        <w:rPr>
          <w:rFonts w:ascii="Arial" w:hAnsi="Arial" w:cs="Arial"/>
          <w:b/>
        </w:rPr>
        <w:tab/>
      </w:r>
      <w:r w:rsidRPr="00CD1226">
        <w:rPr>
          <w:rFonts w:ascii="Arial" w:hAnsi="Arial" w:cs="Arial"/>
          <w:b/>
        </w:rPr>
        <w:tab/>
      </w:r>
      <w:r w:rsidRPr="00CD1226">
        <w:rPr>
          <w:rFonts w:ascii="Arial" w:hAnsi="Arial" w:cs="Arial"/>
          <w:b/>
        </w:rPr>
        <w:tab/>
      </w:r>
      <w:r w:rsidRPr="00CD1226">
        <w:rPr>
          <w:rFonts w:ascii="Arial" w:hAnsi="Arial" w:cs="Arial"/>
          <w:b/>
        </w:rPr>
        <w:tab/>
      </w:r>
      <w:r w:rsidRPr="00CD1226">
        <w:rPr>
          <w:rFonts w:ascii="Arial" w:hAnsi="Arial" w:cs="Arial"/>
          <w:b/>
        </w:rPr>
        <w:tab/>
      </w:r>
      <w:r w:rsidRPr="00CD1226">
        <w:rPr>
          <w:rFonts w:ascii="Arial" w:hAnsi="Arial" w:cs="Arial"/>
          <w:b/>
        </w:rPr>
        <w:tab/>
      </w:r>
      <w:r w:rsidR="004978B7">
        <w:rPr>
          <w:rFonts w:ascii="Arial" w:hAnsi="Arial" w:cs="Arial"/>
          <w:b/>
        </w:rPr>
        <w:tab/>
      </w:r>
      <w:r w:rsidR="004978B7">
        <w:rPr>
          <w:rFonts w:ascii="Arial" w:hAnsi="Arial" w:cs="Arial"/>
          <w:b/>
        </w:rPr>
        <w:tab/>
      </w:r>
      <w:r w:rsidR="004978B7">
        <w:rPr>
          <w:rFonts w:ascii="Arial" w:hAnsi="Arial" w:cs="Arial"/>
          <w:b/>
        </w:rPr>
        <w:tab/>
      </w:r>
      <w:r w:rsidR="004978B7" w:rsidRPr="004978B7">
        <w:rPr>
          <w:rFonts w:ascii="Arial" w:hAnsi="Arial" w:cs="Arial"/>
          <w:bCs/>
        </w:rPr>
        <w:t xml:space="preserve"> Dr. Andy A. </w:t>
      </w:r>
      <w:proofErr w:type="spellStart"/>
      <w:r w:rsidR="004978B7" w:rsidRPr="004978B7">
        <w:rPr>
          <w:rFonts w:ascii="Arial" w:hAnsi="Arial" w:cs="Arial"/>
          <w:bCs/>
        </w:rPr>
        <w:t>Lapada</w:t>
      </w:r>
      <w:proofErr w:type="spellEnd"/>
    </w:p>
    <w:p w14:paraId="73F5B19E" w14:textId="034E8D78" w:rsidR="00D6668C" w:rsidRDefault="00B72563" w:rsidP="00D6668C">
      <w:pPr>
        <w:pStyle w:val="NoSpacing"/>
        <w:rPr>
          <w:rFonts w:ascii="Arial" w:hAnsi="Arial" w:cs="Arial"/>
        </w:rPr>
      </w:pP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 xml:space="preserve">          </w:t>
      </w:r>
      <w:r w:rsidR="00D6668C">
        <w:rPr>
          <w:rFonts w:ascii="Arial" w:hAnsi="Arial" w:cs="Arial"/>
        </w:rPr>
        <w:t>Adviser</w:t>
      </w:r>
    </w:p>
    <w:p w14:paraId="5FDDE346" w14:textId="77777777" w:rsidR="004978B7" w:rsidRPr="004978B7" w:rsidRDefault="004978B7" w:rsidP="00D6668C">
      <w:pPr>
        <w:pStyle w:val="NoSpacing"/>
        <w:rPr>
          <w:rFonts w:ascii="Arial" w:hAnsi="Arial" w:cs="Arial"/>
        </w:rPr>
      </w:pPr>
    </w:p>
    <w:p w14:paraId="33ABFD00" w14:textId="7795E645" w:rsidR="00D6668C" w:rsidRPr="004978B7" w:rsidRDefault="00D6668C" w:rsidP="00D6668C">
      <w:pPr>
        <w:pStyle w:val="NoSpacing"/>
        <w:rPr>
          <w:rFonts w:ascii="Arial" w:hAnsi="Arial" w:cs="Arial"/>
        </w:rPr>
      </w:pPr>
      <w:r w:rsidRPr="004978B7">
        <w:rPr>
          <w:rFonts w:ascii="Arial" w:hAnsi="Arial" w:cs="Arial"/>
        </w:rPr>
        <w:tab/>
      </w:r>
      <w:r w:rsidRPr="004978B7">
        <w:rPr>
          <w:rFonts w:ascii="Arial" w:hAnsi="Arial" w:cs="Arial"/>
        </w:rPr>
        <w:tab/>
      </w:r>
      <w:r w:rsidRPr="004978B7">
        <w:rPr>
          <w:rFonts w:ascii="Arial" w:hAnsi="Arial" w:cs="Arial"/>
        </w:rPr>
        <w:tab/>
      </w:r>
      <w:r w:rsidRPr="004978B7">
        <w:rPr>
          <w:rFonts w:ascii="Arial" w:hAnsi="Arial" w:cs="Arial"/>
        </w:rPr>
        <w:tab/>
      </w:r>
      <w:r w:rsidRPr="004978B7">
        <w:rPr>
          <w:rFonts w:ascii="Arial" w:hAnsi="Arial" w:cs="Arial"/>
        </w:rPr>
        <w:tab/>
      </w:r>
      <w:r w:rsidRPr="004978B7">
        <w:rPr>
          <w:rFonts w:ascii="Arial" w:hAnsi="Arial" w:cs="Arial"/>
        </w:rPr>
        <w:tab/>
      </w:r>
      <w:r w:rsidRPr="004978B7">
        <w:rPr>
          <w:rFonts w:ascii="Arial" w:hAnsi="Arial" w:cs="Arial"/>
        </w:rPr>
        <w:tab/>
      </w:r>
      <w:r w:rsidRPr="004978B7">
        <w:rPr>
          <w:rFonts w:ascii="Arial" w:hAnsi="Arial" w:cs="Arial"/>
        </w:rPr>
        <w:tab/>
      </w:r>
      <w:r w:rsidRPr="004978B7">
        <w:rPr>
          <w:rFonts w:ascii="Arial" w:hAnsi="Arial" w:cs="Arial"/>
        </w:rPr>
        <w:tab/>
        <w:t>Date Signed: _________</w:t>
      </w:r>
    </w:p>
    <w:p w14:paraId="0FB136B6" w14:textId="001B021E" w:rsidR="004978B7" w:rsidRDefault="004978B7" w:rsidP="004978B7">
      <w:pPr>
        <w:pStyle w:val="NoSpacing"/>
        <w:spacing w:line="276" w:lineRule="auto"/>
        <w:rPr>
          <w:rFonts w:ascii="Arial" w:hAnsi="Arial" w:cs="Arial"/>
        </w:rPr>
      </w:pPr>
      <w:proofErr w:type="spellStart"/>
      <w:r w:rsidRPr="004978B7">
        <w:rPr>
          <w:rFonts w:ascii="Arial" w:hAnsi="Arial" w:cs="Arial"/>
        </w:rPr>
        <w:t>Khent</w:t>
      </w:r>
      <w:proofErr w:type="spellEnd"/>
      <w:r w:rsidRPr="004978B7">
        <w:rPr>
          <w:rFonts w:ascii="Arial" w:hAnsi="Arial" w:cs="Arial"/>
        </w:rPr>
        <w:t xml:space="preserve"> Gabrielle R.</w:t>
      </w:r>
      <w:r w:rsidR="009E5351">
        <w:rPr>
          <w:rFonts w:ascii="Arial" w:hAnsi="Arial" w:cs="Arial"/>
        </w:rPr>
        <w:t xml:space="preserve"> Catalo</w:t>
      </w:r>
    </w:p>
    <w:p w14:paraId="018F79AF" w14:textId="77777777" w:rsidR="004978B7" w:rsidRPr="004978B7" w:rsidRDefault="004978B7" w:rsidP="004978B7">
      <w:pPr>
        <w:pStyle w:val="NoSpacing"/>
        <w:spacing w:line="276" w:lineRule="auto"/>
        <w:rPr>
          <w:rFonts w:ascii="Arial" w:hAnsi="Arial" w:cs="Arial"/>
        </w:rPr>
      </w:pPr>
    </w:p>
    <w:p w14:paraId="6815B38D" w14:textId="4E4F0653" w:rsidR="00D6668C" w:rsidRDefault="004978B7" w:rsidP="004978B7">
      <w:pPr>
        <w:pStyle w:val="NoSpacing"/>
        <w:spacing w:line="276" w:lineRule="auto"/>
        <w:rPr>
          <w:rFonts w:ascii="Arial" w:hAnsi="Arial" w:cs="Arial"/>
        </w:rPr>
      </w:pPr>
      <w:r w:rsidRPr="004978B7">
        <w:rPr>
          <w:rFonts w:ascii="Arial" w:hAnsi="Arial" w:cs="Arial"/>
        </w:rPr>
        <w:t>Philip John B.</w:t>
      </w:r>
      <w:r w:rsidR="009E5351">
        <w:rPr>
          <w:rFonts w:ascii="Arial" w:hAnsi="Arial" w:cs="Arial"/>
        </w:rPr>
        <w:t xml:space="preserve"> Cidro</w:t>
      </w:r>
    </w:p>
    <w:p w14:paraId="2D8C90B0" w14:textId="77777777" w:rsidR="004978B7" w:rsidRPr="004978B7" w:rsidRDefault="004978B7" w:rsidP="004978B7">
      <w:pPr>
        <w:pStyle w:val="NoSpacing"/>
        <w:spacing w:line="276" w:lineRule="auto"/>
        <w:rPr>
          <w:rFonts w:ascii="Arial" w:hAnsi="Arial" w:cs="Arial"/>
        </w:rPr>
      </w:pPr>
    </w:p>
    <w:p w14:paraId="672A41E2" w14:textId="280674CB" w:rsidR="004978B7" w:rsidRDefault="004978B7" w:rsidP="004978B7">
      <w:pPr>
        <w:pStyle w:val="NoSpacing"/>
        <w:spacing w:line="276" w:lineRule="auto"/>
        <w:rPr>
          <w:rFonts w:ascii="Arial" w:hAnsi="Arial" w:cs="Arial"/>
        </w:rPr>
      </w:pPr>
      <w:r w:rsidRPr="004978B7">
        <w:rPr>
          <w:rFonts w:ascii="Arial" w:hAnsi="Arial" w:cs="Arial"/>
        </w:rPr>
        <w:t>Emmanuelle A.</w:t>
      </w:r>
      <w:r w:rsidR="009E5351">
        <w:rPr>
          <w:rFonts w:ascii="Arial" w:hAnsi="Arial" w:cs="Arial"/>
        </w:rPr>
        <w:t xml:space="preserve"> Gomez</w:t>
      </w:r>
    </w:p>
    <w:p w14:paraId="43FDAF6E" w14:textId="77777777" w:rsidR="004978B7" w:rsidRPr="004978B7" w:rsidRDefault="004978B7" w:rsidP="004978B7">
      <w:pPr>
        <w:pStyle w:val="NoSpacing"/>
        <w:spacing w:line="276" w:lineRule="auto"/>
        <w:rPr>
          <w:rFonts w:ascii="Arial" w:hAnsi="Arial" w:cs="Arial"/>
        </w:rPr>
      </w:pPr>
    </w:p>
    <w:p w14:paraId="6937186F" w14:textId="77777777" w:rsidR="00D6668C" w:rsidRPr="004978B7" w:rsidRDefault="00D6668C" w:rsidP="004978B7">
      <w:pPr>
        <w:pStyle w:val="NoSpacing"/>
        <w:spacing w:line="276" w:lineRule="auto"/>
        <w:rPr>
          <w:rFonts w:ascii="Arial" w:hAnsi="Arial" w:cs="Arial"/>
        </w:rPr>
      </w:pPr>
      <w:r w:rsidRPr="004978B7">
        <w:rPr>
          <w:rFonts w:ascii="Arial" w:hAnsi="Arial" w:cs="Arial"/>
        </w:rPr>
        <w:t>Capstone Project Advisee</w:t>
      </w:r>
    </w:p>
    <w:p w14:paraId="01B141F4" w14:textId="77777777" w:rsidR="00D6668C" w:rsidRDefault="00D6668C" w:rsidP="00D6668C">
      <w:pPr>
        <w:pStyle w:val="NoSpacing"/>
        <w:rPr>
          <w:rFonts w:ascii="Arial" w:hAnsi="Arial" w:cs="Arial"/>
        </w:rPr>
      </w:pPr>
    </w:p>
    <w:p w14:paraId="083BE923" w14:textId="77777777" w:rsidR="00D6668C" w:rsidRDefault="00D6668C" w:rsidP="00D6668C">
      <w:pPr>
        <w:pStyle w:val="NoSpacing"/>
        <w:rPr>
          <w:rFonts w:ascii="Arial" w:hAnsi="Arial" w:cs="Arial"/>
        </w:rPr>
      </w:pPr>
      <w:r>
        <w:rPr>
          <w:rFonts w:ascii="Arial" w:hAnsi="Arial" w:cs="Arial"/>
        </w:rPr>
        <w:t>Date Signed: __________</w:t>
      </w:r>
    </w:p>
    <w:p w14:paraId="7D6B9FBB" w14:textId="77777777" w:rsidR="00D6668C" w:rsidRPr="003B2BFD" w:rsidRDefault="00D6668C" w:rsidP="00B73299">
      <w:pPr>
        <w:rPr>
          <w:rFonts w:ascii="Arial" w:hAnsi="Arial" w:cs="Arial"/>
        </w:rPr>
      </w:pPr>
    </w:p>
    <w:p w14:paraId="24DBCCBA" w14:textId="77777777" w:rsidR="00B73299" w:rsidRPr="003B2BFD" w:rsidRDefault="00B73299" w:rsidP="00B73299">
      <w:pPr>
        <w:rPr>
          <w:rFonts w:ascii="Arial" w:hAnsi="Arial" w:cs="Arial"/>
        </w:rPr>
      </w:pPr>
    </w:p>
    <w:p w14:paraId="1F49B33F" w14:textId="77777777" w:rsidR="00564794" w:rsidRPr="003B2BFD" w:rsidRDefault="00564794" w:rsidP="001103BF">
      <w:pPr>
        <w:rPr>
          <w:rFonts w:ascii="Arial" w:hAnsi="Arial" w:cs="Arial"/>
        </w:rPr>
      </w:pPr>
    </w:p>
    <w:sectPr w:rsidR="00564794" w:rsidRPr="003B2BFD" w:rsidSect="00DA33CB">
      <w:headerReference w:type="default" r:id="rId8"/>
      <w:footerReference w:type="default" r:id="rId9"/>
      <w:pgSz w:w="12240" w:h="15840" w:code="1"/>
      <w:pgMar w:top="2251" w:right="1466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F0A782" w14:textId="77777777" w:rsidR="00EA2270" w:rsidRDefault="00EA2270" w:rsidP="002C02CB">
      <w:r>
        <w:separator/>
      </w:r>
    </w:p>
  </w:endnote>
  <w:endnote w:type="continuationSeparator" w:id="0">
    <w:p w14:paraId="714AD413" w14:textId="77777777" w:rsidR="00EA2270" w:rsidRDefault="00EA2270" w:rsidP="002C02C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Roboto Condensed">
    <w:charset w:val="00"/>
    <w:family w:val="auto"/>
    <w:pitch w:val="variable"/>
    <w:sig w:usb0="E0000AFF" w:usb1="5000217F" w:usb2="0000002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664322" w14:textId="77777777" w:rsidR="00FC3D04" w:rsidRDefault="00B72563" w:rsidP="002C02CB">
    <w:pPr>
      <w:rPr>
        <w:rFonts w:ascii="Arial" w:hAnsi="Arial" w:cs="Arial"/>
      </w:rPr>
    </w:pPr>
    <w:r>
      <w:rPr>
        <w:rFonts w:ascii="Arial" w:hAnsi="Arial" w:cs="Arial"/>
        <w:noProof/>
        <w:lang w:eastAsia="en-PH"/>
      </w:rPr>
      <w:drawing>
        <wp:anchor distT="0" distB="0" distL="114300" distR="114300" simplePos="0" relativeHeight="251628032" behindDoc="0" locked="0" layoutInCell="1" allowOverlap="1" wp14:anchorId="18E3AD3F" wp14:editId="717A078D">
          <wp:simplePos x="0" y="0"/>
          <wp:positionH relativeFrom="column">
            <wp:posOffset>-177800</wp:posOffset>
          </wp:positionH>
          <wp:positionV relativeFrom="paragraph">
            <wp:posOffset>-127959</wp:posOffset>
          </wp:positionV>
          <wp:extent cx="6482080" cy="64135"/>
          <wp:effectExtent l="0" t="0" r="0" b="0"/>
          <wp:wrapNone/>
          <wp:docPr id="310" name="Picture 31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10" name="Picture 310"/>
                  <pic:cNvPicPr>
                    <a:picLocks noChangeAspect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17635" b="76609"/>
                  <a:stretch/>
                </pic:blipFill>
                <pic:spPr bwMode="auto">
                  <a:xfrm>
                    <a:off x="0" y="0"/>
                    <a:ext cx="6482080" cy="64135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B72563">
      <w:rPr>
        <w:noProof/>
        <w:lang w:eastAsia="en-PH"/>
      </w:rPr>
      <mc:AlternateContent>
        <mc:Choice Requires="wps">
          <w:drawing>
            <wp:anchor distT="0" distB="0" distL="114300" distR="114300" simplePos="0" relativeHeight="251661824" behindDoc="0" locked="0" layoutInCell="1" allowOverlap="1" wp14:anchorId="718098DE" wp14:editId="6D75652C">
              <wp:simplePos x="0" y="0"/>
              <wp:positionH relativeFrom="column">
                <wp:posOffset>0</wp:posOffset>
              </wp:positionH>
              <wp:positionV relativeFrom="paragraph">
                <wp:posOffset>-94615</wp:posOffset>
              </wp:positionV>
              <wp:extent cx="2009775" cy="714375"/>
              <wp:effectExtent l="0" t="0" r="0" b="0"/>
              <wp:wrapNone/>
              <wp:docPr id="298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009775" cy="71437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EC7458C" w14:textId="77777777" w:rsidR="00B72563" w:rsidRPr="00297557" w:rsidRDefault="00B72563" w:rsidP="00B72563">
                          <w:pPr>
                            <w:spacing w:line="240" w:lineRule="auto"/>
                            <w:rPr>
                              <w:rFonts w:ascii="Roboto Condensed" w:hAnsi="Roboto Condensed"/>
                              <w:sz w:val="20"/>
                            </w:rPr>
                          </w:pPr>
                          <w:r w:rsidRPr="00297557">
                            <w:rPr>
                              <w:rFonts w:ascii="Roboto Condensed" w:hAnsi="Roboto Condensed"/>
                              <w:sz w:val="20"/>
                            </w:rPr>
                            <w:t>Borongan City</w:t>
                          </w:r>
                          <w:r>
                            <w:rPr>
                              <w:rFonts w:ascii="Roboto Condensed" w:hAnsi="Roboto Condensed"/>
                              <w:sz w:val="20"/>
                            </w:rPr>
                            <w:t xml:space="preserve"> 6800</w:t>
                          </w:r>
                          <w:r>
                            <w:rPr>
                              <w:rFonts w:ascii="Roboto Condensed" w:hAnsi="Roboto Condensed"/>
                              <w:sz w:val="20"/>
                            </w:rPr>
                            <w:br/>
                          </w:r>
                          <w:r w:rsidRPr="00297557">
                            <w:rPr>
                              <w:rFonts w:ascii="Roboto Condensed" w:hAnsi="Roboto Condensed"/>
                              <w:sz w:val="20"/>
                            </w:rPr>
                            <w:t>Eastern Samar</w:t>
                          </w:r>
                          <w:r>
                            <w:rPr>
                              <w:rFonts w:ascii="Roboto Condensed" w:hAnsi="Roboto Condensed"/>
                              <w:sz w:val="20"/>
                            </w:rPr>
                            <w:t>, Philippines</w:t>
                          </w:r>
                          <w:r>
                            <w:rPr>
                              <w:rFonts w:ascii="Roboto Condensed" w:hAnsi="Roboto Condensed"/>
                              <w:sz w:val="20"/>
                            </w:rPr>
                            <w:br/>
                          </w:r>
                          <w:r w:rsidRPr="001348F8">
                            <w:rPr>
                              <w:rFonts w:ascii="Roboto Condensed" w:hAnsi="Roboto Condensed"/>
                              <w:sz w:val="20"/>
                            </w:rPr>
                            <w:t>info@essu.edu.ph</w:t>
                          </w:r>
                          <w:r>
                            <w:rPr>
                              <w:rFonts w:ascii="Roboto Condensed" w:hAnsi="Roboto Condensed"/>
                              <w:sz w:val="20"/>
                            </w:rPr>
                            <w:br/>
                          </w:r>
                          <w:r w:rsidRPr="00297557">
                            <w:rPr>
                              <w:rFonts w:ascii="Roboto Condensed" w:hAnsi="Roboto Condensed"/>
                              <w:sz w:val="20"/>
                            </w:rPr>
                            <w:t>https://essu.edu.ph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18098DE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style="position:absolute;margin-left:0;margin-top:-7.45pt;width:158.25pt;height:56.25pt;z-index:2516618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" filled="f" stroked="f">
              <v:textbox style="mso-fit-shape-to-text:t">
                <w:txbxContent>
                  <w:p w14:paraId="3EC7458C" w14:textId="77777777" w:rsidR="00B72563" w:rsidRPr="00297557" w:rsidRDefault="00B72563" w:rsidP="00B72563">
                    <w:pPr>
                      <w:spacing w:line="240" w:lineRule="auto"/>
                      <w:rPr>
                        <w:rFonts w:ascii="Roboto Condensed" w:hAnsi="Roboto Condensed"/>
                        <w:sz w:val="20"/>
                      </w:rPr>
                    </w:pPr>
                    <w:r w:rsidRPr="00297557">
                      <w:rPr>
                        <w:rFonts w:ascii="Roboto Condensed" w:hAnsi="Roboto Condensed"/>
                        <w:sz w:val="20"/>
                      </w:rPr>
                      <w:t>Borongan City</w:t>
                    </w:r>
                    <w:r>
                      <w:rPr>
                        <w:rFonts w:ascii="Roboto Condensed" w:hAnsi="Roboto Condensed"/>
                        <w:sz w:val="20"/>
                      </w:rPr>
                      <w:t xml:space="preserve"> 6800</w:t>
                    </w:r>
                    <w:r>
                      <w:rPr>
                        <w:rFonts w:ascii="Roboto Condensed" w:hAnsi="Roboto Condensed"/>
                        <w:sz w:val="20"/>
                      </w:rPr>
                      <w:br/>
                    </w:r>
                    <w:r w:rsidRPr="00297557">
                      <w:rPr>
                        <w:rFonts w:ascii="Roboto Condensed" w:hAnsi="Roboto Condensed"/>
                        <w:sz w:val="20"/>
                      </w:rPr>
                      <w:t>Eastern Samar</w:t>
                    </w:r>
                    <w:r>
                      <w:rPr>
                        <w:rFonts w:ascii="Roboto Condensed" w:hAnsi="Roboto Condensed"/>
                        <w:sz w:val="20"/>
                      </w:rPr>
                      <w:t>, Philippines</w:t>
                    </w:r>
                    <w:r>
                      <w:rPr>
                        <w:rFonts w:ascii="Roboto Condensed" w:hAnsi="Roboto Condensed"/>
                        <w:sz w:val="20"/>
                      </w:rPr>
                      <w:br/>
                    </w:r>
                    <w:r w:rsidRPr="001348F8">
                      <w:rPr>
                        <w:rFonts w:ascii="Roboto Condensed" w:hAnsi="Roboto Condensed"/>
                        <w:sz w:val="20"/>
                      </w:rPr>
                      <w:t>info@essu.edu.ph</w:t>
                    </w:r>
                    <w:r>
                      <w:rPr>
                        <w:rFonts w:ascii="Roboto Condensed" w:hAnsi="Roboto Condensed"/>
                        <w:sz w:val="20"/>
                      </w:rPr>
                      <w:br/>
                    </w:r>
                    <w:r w:rsidRPr="00297557">
                      <w:rPr>
                        <w:rFonts w:ascii="Roboto Condensed" w:hAnsi="Roboto Condensed"/>
                        <w:sz w:val="20"/>
                      </w:rPr>
                      <w:t>https://essu.edu.ph</w:t>
                    </w:r>
                  </w:p>
                </w:txbxContent>
              </v:textbox>
            </v:shape>
          </w:pict>
        </mc:Fallback>
      </mc:AlternateContent>
    </w:r>
    <w:r w:rsidRPr="00B72563">
      <w:rPr>
        <w:noProof/>
        <w:lang w:eastAsia="en-PH"/>
      </w:rPr>
      <w:drawing>
        <wp:anchor distT="0" distB="0" distL="114300" distR="114300" simplePos="0" relativeHeight="251692544" behindDoc="0" locked="0" layoutInCell="1" allowOverlap="1" wp14:anchorId="4BB731CF" wp14:editId="4DFEB089">
          <wp:simplePos x="0" y="0"/>
          <wp:positionH relativeFrom="column">
            <wp:posOffset>4760595</wp:posOffset>
          </wp:positionH>
          <wp:positionV relativeFrom="paragraph">
            <wp:posOffset>-14957</wp:posOffset>
          </wp:positionV>
          <wp:extent cx="1228725" cy="630555"/>
          <wp:effectExtent l="0" t="0" r="9525" b="0"/>
          <wp:wrapNone/>
          <wp:docPr id="1" name="Picture 1" descr="C:\Users\DEAN OFFICE\Downloads\socotec_20mm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C:\Users\DEAN OFFICE\Downloads\socotec_20mm.jpg"/>
                  <pic:cNvPicPr>
                    <a:picLocks noChangeAspect="1" noChangeArrowheads="1"/>
                  </pic:cNvPicPr>
                </pic:nvPicPr>
                <pic:blipFill>
                  <a:blip r:embed="rId2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28725" cy="63055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772A2825" w14:textId="77777777" w:rsidR="00FC3D04" w:rsidRDefault="00FC3D0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74C92D" w14:textId="77777777" w:rsidR="00EA2270" w:rsidRDefault="00EA2270" w:rsidP="002C02CB">
      <w:r>
        <w:separator/>
      </w:r>
    </w:p>
  </w:footnote>
  <w:footnote w:type="continuationSeparator" w:id="0">
    <w:p w14:paraId="7F2C1156" w14:textId="77777777" w:rsidR="00EA2270" w:rsidRDefault="00EA2270" w:rsidP="002C02C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5FF31A" w14:textId="77777777" w:rsidR="00FC3D04" w:rsidRDefault="0081533F">
    <w:pPr>
      <w:pStyle w:val="Header"/>
    </w:pPr>
    <w:r>
      <w:rPr>
        <w:noProof/>
        <w:lang w:eastAsia="en-PH"/>
      </w:rPr>
      <w:drawing>
        <wp:anchor distT="0" distB="0" distL="114300" distR="114300" simplePos="0" relativeHeight="251694592" behindDoc="0" locked="0" layoutInCell="1" allowOverlap="1" wp14:anchorId="241EA803" wp14:editId="47202EDD">
          <wp:simplePos x="0" y="0"/>
          <wp:positionH relativeFrom="column">
            <wp:posOffset>4959221</wp:posOffset>
          </wp:positionH>
          <wp:positionV relativeFrom="paragraph">
            <wp:posOffset>-387816</wp:posOffset>
          </wp:positionV>
          <wp:extent cx="1116330" cy="967105"/>
          <wp:effectExtent l="0" t="0" r="7620" b="4445"/>
          <wp:wrapSquare wrapText="bothSides"/>
          <wp:docPr id="5" name="image3.png" descr="A logo with a sun and stars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image3.png" descr="A logo with a sun and stars&#10;&#10;Description automatically generated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116330" cy="96710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B72563">
      <w:rPr>
        <w:rFonts w:ascii="Arial" w:hAnsi="Arial" w:cs="Arial"/>
        <w:b/>
        <w:noProof/>
        <w:sz w:val="18"/>
        <w:lang w:eastAsia="en-PH"/>
      </w:rPr>
      <w:drawing>
        <wp:anchor distT="0" distB="0" distL="114300" distR="114300" simplePos="0" relativeHeight="251632128" behindDoc="0" locked="0" layoutInCell="1" allowOverlap="1" wp14:anchorId="38B2C1D5" wp14:editId="3CC2D149">
          <wp:simplePos x="0" y="0"/>
          <wp:positionH relativeFrom="column">
            <wp:posOffset>-229235</wp:posOffset>
          </wp:positionH>
          <wp:positionV relativeFrom="paragraph">
            <wp:posOffset>-344481</wp:posOffset>
          </wp:positionV>
          <wp:extent cx="3554243" cy="1091821"/>
          <wp:effectExtent l="0" t="0" r="8255" b="0"/>
          <wp:wrapNone/>
          <wp:docPr id="4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3554243" cy="109182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E70755"/>
    <w:multiLevelType w:val="hybridMultilevel"/>
    <w:tmpl w:val="FF52B0F2"/>
    <w:lvl w:ilvl="0" w:tplc="3409000F">
      <w:start w:val="1"/>
      <w:numFmt w:val="decimal"/>
      <w:lvlText w:val="%1."/>
      <w:lvlJc w:val="left"/>
      <w:pPr>
        <w:ind w:left="450" w:hanging="360"/>
      </w:pPr>
    </w:lvl>
    <w:lvl w:ilvl="1" w:tplc="34090019" w:tentative="1">
      <w:start w:val="1"/>
      <w:numFmt w:val="lowerLetter"/>
      <w:lvlText w:val="%2."/>
      <w:lvlJc w:val="left"/>
      <w:pPr>
        <w:ind w:left="1170" w:hanging="360"/>
      </w:pPr>
    </w:lvl>
    <w:lvl w:ilvl="2" w:tplc="3409001B" w:tentative="1">
      <w:start w:val="1"/>
      <w:numFmt w:val="lowerRoman"/>
      <w:lvlText w:val="%3."/>
      <w:lvlJc w:val="right"/>
      <w:pPr>
        <w:ind w:left="1890" w:hanging="180"/>
      </w:pPr>
    </w:lvl>
    <w:lvl w:ilvl="3" w:tplc="3409000F" w:tentative="1">
      <w:start w:val="1"/>
      <w:numFmt w:val="decimal"/>
      <w:lvlText w:val="%4."/>
      <w:lvlJc w:val="left"/>
      <w:pPr>
        <w:ind w:left="2610" w:hanging="360"/>
      </w:pPr>
    </w:lvl>
    <w:lvl w:ilvl="4" w:tplc="34090019" w:tentative="1">
      <w:start w:val="1"/>
      <w:numFmt w:val="lowerLetter"/>
      <w:lvlText w:val="%5."/>
      <w:lvlJc w:val="left"/>
      <w:pPr>
        <w:ind w:left="3330" w:hanging="360"/>
      </w:pPr>
    </w:lvl>
    <w:lvl w:ilvl="5" w:tplc="3409001B" w:tentative="1">
      <w:start w:val="1"/>
      <w:numFmt w:val="lowerRoman"/>
      <w:lvlText w:val="%6."/>
      <w:lvlJc w:val="right"/>
      <w:pPr>
        <w:ind w:left="4050" w:hanging="180"/>
      </w:pPr>
    </w:lvl>
    <w:lvl w:ilvl="6" w:tplc="3409000F" w:tentative="1">
      <w:start w:val="1"/>
      <w:numFmt w:val="decimal"/>
      <w:lvlText w:val="%7."/>
      <w:lvlJc w:val="left"/>
      <w:pPr>
        <w:ind w:left="4770" w:hanging="360"/>
      </w:pPr>
    </w:lvl>
    <w:lvl w:ilvl="7" w:tplc="34090019" w:tentative="1">
      <w:start w:val="1"/>
      <w:numFmt w:val="lowerLetter"/>
      <w:lvlText w:val="%8."/>
      <w:lvlJc w:val="left"/>
      <w:pPr>
        <w:ind w:left="5490" w:hanging="360"/>
      </w:pPr>
    </w:lvl>
    <w:lvl w:ilvl="8" w:tplc="3409001B" w:tentative="1">
      <w:start w:val="1"/>
      <w:numFmt w:val="lowerRoman"/>
      <w:lvlText w:val="%9."/>
      <w:lvlJc w:val="right"/>
      <w:pPr>
        <w:ind w:left="6210" w:hanging="180"/>
      </w:pPr>
    </w:lvl>
  </w:abstractNum>
  <w:abstractNum w:abstractNumId="1" w15:restartNumberingAfterBreak="0">
    <w:nsid w:val="26887C44"/>
    <w:multiLevelType w:val="hybridMultilevel"/>
    <w:tmpl w:val="BE8CB3AC"/>
    <w:lvl w:ilvl="0" w:tplc="3409000F">
      <w:start w:val="1"/>
      <w:numFmt w:val="decimal"/>
      <w:lvlText w:val="%1."/>
      <w:lvlJc w:val="left"/>
      <w:pPr>
        <w:ind w:left="540" w:hanging="360"/>
      </w:pPr>
    </w:lvl>
    <w:lvl w:ilvl="1" w:tplc="34090019">
      <w:start w:val="1"/>
      <w:numFmt w:val="lowerLetter"/>
      <w:lvlText w:val="%2."/>
      <w:lvlJc w:val="left"/>
      <w:pPr>
        <w:ind w:left="1260" w:hanging="360"/>
      </w:pPr>
    </w:lvl>
    <w:lvl w:ilvl="2" w:tplc="3409001B" w:tentative="1">
      <w:start w:val="1"/>
      <w:numFmt w:val="lowerRoman"/>
      <w:lvlText w:val="%3."/>
      <w:lvlJc w:val="right"/>
      <w:pPr>
        <w:ind w:left="1980" w:hanging="180"/>
      </w:pPr>
    </w:lvl>
    <w:lvl w:ilvl="3" w:tplc="3409000F" w:tentative="1">
      <w:start w:val="1"/>
      <w:numFmt w:val="decimal"/>
      <w:lvlText w:val="%4."/>
      <w:lvlJc w:val="left"/>
      <w:pPr>
        <w:ind w:left="2700" w:hanging="360"/>
      </w:pPr>
    </w:lvl>
    <w:lvl w:ilvl="4" w:tplc="34090019" w:tentative="1">
      <w:start w:val="1"/>
      <w:numFmt w:val="lowerLetter"/>
      <w:lvlText w:val="%5."/>
      <w:lvlJc w:val="left"/>
      <w:pPr>
        <w:ind w:left="3420" w:hanging="360"/>
      </w:pPr>
    </w:lvl>
    <w:lvl w:ilvl="5" w:tplc="3409001B" w:tentative="1">
      <w:start w:val="1"/>
      <w:numFmt w:val="lowerRoman"/>
      <w:lvlText w:val="%6."/>
      <w:lvlJc w:val="right"/>
      <w:pPr>
        <w:ind w:left="4140" w:hanging="180"/>
      </w:pPr>
    </w:lvl>
    <w:lvl w:ilvl="6" w:tplc="3409000F" w:tentative="1">
      <w:start w:val="1"/>
      <w:numFmt w:val="decimal"/>
      <w:lvlText w:val="%7."/>
      <w:lvlJc w:val="left"/>
      <w:pPr>
        <w:ind w:left="4860" w:hanging="360"/>
      </w:pPr>
    </w:lvl>
    <w:lvl w:ilvl="7" w:tplc="34090019" w:tentative="1">
      <w:start w:val="1"/>
      <w:numFmt w:val="lowerLetter"/>
      <w:lvlText w:val="%8."/>
      <w:lvlJc w:val="left"/>
      <w:pPr>
        <w:ind w:left="5580" w:hanging="360"/>
      </w:pPr>
    </w:lvl>
    <w:lvl w:ilvl="8" w:tplc="3409001B" w:tentative="1">
      <w:start w:val="1"/>
      <w:numFmt w:val="lowerRoman"/>
      <w:lvlText w:val="%9."/>
      <w:lvlJc w:val="right"/>
      <w:pPr>
        <w:ind w:left="6300" w:hanging="180"/>
      </w:pPr>
    </w:lvl>
  </w:abstractNum>
  <w:num w:numId="1" w16cid:durableId="178811646">
    <w:abstractNumId w:val="0"/>
  </w:num>
  <w:num w:numId="2" w16cid:durableId="1109619663">
    <w:abstractNumId w:val="1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attachedTemplate r:id="rId1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B2BFD"/>
    <w:rsid w:val="0000182F"/>
    <w:rsid w:val="00005E6C"/>
    <w:rsid w:val="0001127A"/>
    <w:rsid w:val="000133F4"/>
    <w:rsid w:val="00022563"/>
    <w:rsid w:val="0003247A"/>
    <w:rsid w:val="00033902"/>
    <w:rsid w:val="0003726B"/>
    <w:rsid w:val="00043661"/>
    <w:rsid w:val="00057201"/>
    <w:rsid w:val="000620CE"/>
    <w:rsid w:val="0006678C"/>
    <w:rsid w:val="00072398"/>
    <w:rsid w:val="000767AD"/>
    <w:rsid w:val="00086FEF"/>
    <w:rsid w:val="00087C1C"/>
    <w:rsid w:val="00090837"/>
    <w:rsid w:val="00091662"/>
    <w:rsid w:val="000A09EB"/>
    <w:rsid w:val="000A2A64"/>
    <w:rsid w:val="000A2E23"/>
    <w:rsid w:val="000A381C"/>
    <w:rsid w:val="000A3CE3"/>
    <w:rsid w:val="000A7911"/>
    <w:rsid w:val="000B0351"/>
    <w:rsid w:val="000B3CDA"/>
    <w:rsid w:val="000B3E3B"/>
    <w:rsid w:val="000B4BD8"/>
    <w:rsid w:val="000C4BD8"/>
    <w:rsid w:val="000D100E"/>
    <w:rsid w:val="000D2D4F"/>
    <w:rsid w:val="000E37FF"/>
    <w:rsid w:val="000F16EC"/>
    <w:rsid w:val="0010422D"/>
    <w:rsid w:val="001103BF"/>
    <w:rsid w:val="00120DF0"/>
    <w:rsid w:val="00122E2B"/>
    <w:rsid w:val="00137146"/>
    <w:rsid w:val="00150368"/>
    <w:rsid w:val="0015140A"/>
    <w:rsid w:val="001539EF"/>
    <w:rsid w:val="0015517E"/>
    <w:rsid w:val="00155A4D"/>
    <w:rsid w:val="00155F3E"/>
    <w:rsid w:val="00157A47"/>
    <w:rsid w:val="00162738"/>
    <w:rsid w:val="00163BE6"/>
    <w:rsid w:val="0016633E"/>
    <w:rsid w:val="00171DB0"/>
    <w:rsid w:val="00173460"/>
    <w:rsid w:val="00186229"/>
    <w:rsid w:val="00191D99"/>
    <w:rsid w:val="001947AF"/>
    <w:rsid w:val="001A11C2"/>
    <w:rsid w:val="001A3AC4"/>
    <w:rsid w:val="001A770C"/>
    <w:rsid w:val="001C4AB5"/>
    <w:rsid w:val="001C5B2F"/>
    <w:rsid w:val="001D19E9"/>
    <w:rsid w:val="001D2DCF"/>
    <w:rsid w:val="001D61F7"/>
    <w:rsid w:val="001F13AD"/>
    <w:rsid w:val="0020191E"/>
    <w:rsid w:val="002019A0"/>
    <w:rsid w:val="002053B8"/>
    <w:rsid w:val="002105FD"/>
    <w:rsid w:val="00211277"/>
    <w:rsid w:val="00216940"/>
    <w:rsid w:val="002218B1"/>
    <w:rsid w:val="00227A6B"/>
    <w:rsid w:val="00240E2F"/>
    <w:rsid w:val="0024694C"/>
    <w:rsid w:val="00253FCD"/>
    <w:rsid w:val="002579B4"/>
    <w:rsid w:val="002647C6"/>
    <w:rsid w:val="00264E33"/>
    <w:rsid w:val="00266294"/>
    <w:rsid w:val="00282F10"/>
    <w:rsid w:val="00291042"/>
    <w:rsid w:val="00291EF8"/>
    <w:rsid w:val="00294740"/>
    <w:rsid w:val="002A176A"/>
    <w:rsid w:val="002A3F9C"/>
    <w:rsid w:val="002A4D5C"/>
    <w:rsid w:val="002A560B"/>
    <w:rsid w:val="002B549D"/>
    <w:rsid w:val="002C02CB"/>
    <w:rsid w:val="002C7208"/>
    <w:rsid w:val="002D23C4"/>
    <w:rsid w:val="002D3AD9"/>
    <w:rsid w:val="002D5274"/>
    <w:rsid w:val="002E6118"/>
    <w:rsid w:val="002F0212"/>
    <w:rsid w:val="002F2CCA"/>
    <w:rsid w:val="003105B1"/>
    <w:rsid w:val="003125A5"/>
    <w:rsid w:val="003179B1"/>
    <w:rsid w:val="00334967"/>
    <w:rsid w:val="00335696"/>
    <w:rsid w:val="003357A8"/>
    <w:rsid w:val="00340663"/>
    <w:rsid w:val="003408DE"/>
    <w:rsid w:val="00341FC7"/>
    <w:rsid w:val="003449A3"/>
    <w:rsid w:val="00345702"/>
    <w:rsid w:val="0034590C"/>
    <w:rsid w:val="003475EF"/>
    <w:rsid w:val="003576F0"/>
    <w:rsid w:val="00360FCE"/>
    <w:rsid w:val="00367755"/>
    <w:rsid w:val="0037072E"/>
    <w:rsid w:val="00375066"/>
    <w:rsid w:val="00380137"/>
    <w:rsid w:val="0039166C"/>
    <w:rsid w:val="00396D2E"/>
    <w:rsid w:val="003A0B73"/>
    <w:rsid w:val="003A50D0"/>
    <w:rsid w:val="003A73C1"/>
    <w:rsid w:val="003B2BFD"/>
    <w:rsid w:val="003B6742"/>
    <w:rsid w:val="003C025B"/>
    <w:rsid w:val="003C17FD"/>
    <w:rsid w:val="003C1EEC"/>
    <w:rsid w:val="003D0C6E"/>
    <w:rsid w:val="003E1622"/>
    <w:rsid w:val="003F03E5"/>
    <w:rsid w:val="003F1348"/>
    <w:rsid w:val="003F2F4F"/>
    <w:rsid w:val="003F3D87"/>
    <w:rsid w:val="003F6150"/>
    <w:rsid w:val="00421027"/>
    <w:rsid w:val="0043132D"/>
    <w:rsid w:val="00431D93"/>
    <w:rsid w:val="00434716"/>
    <w:rsid w:val="0043784D"/>
    <w:rsid w:val="00437C5B"/>
    <w:rsid w:val="004452AF"/>
    <w:rsid w:val="004644B6"/>
    <w:rsid w:val="00470A13"/>
    <w:rsid w:val="004770C4"/>
    <w:rsid w:val="00483DF2"/>
    <w:rsid w:val="00485811"/>
    <w:rsid w:val="0049114A"/>
    <w:rsid w:val="004978B7"/>
    <w:rsid w:val="004A14D0"/>
    <w:rsid w:val="004A208C"/>
    <w:rsid w:val="004A3934"/>
    <w:rsid w:val="004A531F"/>
    <w:rsid w:val="004A5CCD"/>
    <w:rsid w:val="004B35DE"/>
    <w:rsid w:val="004C5670"/>
    <w:rsid w:val="004D0BE2"/>
    <w:rsid w:val="004F2A55"/>
    <w:rsid w:val="004F4C22"/>
    <w:rsid w:val="00510102"/>
    <w:rsid w:val="0051095E"/>
    <w:rsid w:val="00512131"/>
    <w:rsid w:val="00513439"/>
    <w:rsid w:val="005149F3"/>
    <w:rsid w:val="00520323"/>
    <w:rsid w:val="00523731"/>
    <w:rsid w:val="00530710"/>
    <w:rsid w:val="005377F6"/>
    <w:rsid w:val="00537E40"/>
    <w:rsid w:val="005415BC"/>
    <w:rsid w:val="00542ED1"/>
    <w:rsid w:val="00560894"/>
    <w:rsid w:val="00564794"/>
    <w:rsid w:val="0056569F"/>
    <w:rsid w:val="00565714"/>
    <w:rsid w:val="00565ABD"/>
    <w:rsid w:val="0057047A"/>
    <w:rsid w:val="0058135F"/>
    <w:rsid w:val="00584DA1"/>
    <w:rsid w:val="005853C5"/>
    <w:rsid w:val="00587952"/>
    <w:rsid w:val="00587C4D"/>
    <w:rsid w:val="00596CE8"/>
    <w:rsid w:val="005A1137"/>
    <w:rsid w:val="005A4D0D"/>
    <w:rsid w:val="005A7EBE"/>
    <w:rsid w:val="005B33ED"/>
    <w:rsid w:val="005B4D7C"/>
    <w:rsid w:val="005B55D7"/>
    <w:rsid w:val="005B7AFA"/>
    <w:rsid w:val="005C77D3"/>
    <w:rsid w:val="005E0CFE"/>
    <w:rsid w:val="005E75A8"/>
    <w:rsid w:val="005F1284"/>
    <w:rsid w:val="00600000"/>
    <w:rsid w:val="00602A4F"/>
    <w:rsid w:val="00607D52"/>
    <w:rsid w:val="00621ACD"/>
    <w:rsid w:val="006224FB"/>
    <w:rsid w:val="00622527"/>
    <w:rsid w:val="0062425A"/>
    <w:rsid w:val="00627985"/>
    <w:rsid w:val="00640F48"/>
    <w:rsid w:val="00642409"/>
    <w:rsid w:val="006426F2"/>
    <w:rsid w:val="00642776"/>
    <w:rsid w:val="006479C3"/>
    <w:rsid w:val="006604A9"/>
    <w:rsid w:val="0066182D"/>
    <w:rsid w:val="00663CDA"/>
    <w:rsid w:val="006725A8"/>
    <w:rsid w:val="006814B2"/>
    <w:rsid w:val="00684D07"/>
    <w:rsid w:val="00690B7B"/>
    <w:rsid w:val="00690BE6"/>
    <w:rsid w:val="006A65A3"/>
    <w:rsid w:val="006B11F7"/>
    <w:rsid w:val="006B4BC3"/>
    <w:rsid w:val="006B5319"/>
    <w:rsid w:val="006D0DF9"/>
    <w:rsid w:val="006D1AA0"/>
    <w:rsid w:val="006D38D3"/>
    <w:rsid w:val="006E0127"/>
    <w:rsid w:val="006E2E26"/>
    <w:rsid w:val="006E415C"/>
    <w:rsid w:val="006E6BBC"/>
    <w:rsid w:val="006E6BF1"/>
    <w:rsid w:val="006E7A75"/>
    <w:rsid w:val="006F3114"/>
    <w:rsid w:val="006F34BB"/>
    <w:rsid w:val="006F35FA"/>
    <w:rsid w:val="006F6306"/>
    <w:rsid w:val="007063C0"/>
    <w:rsid w:val="0071155B"/>
    <w:rsid w:val="00716D8C"/>
    <w:rsid w:val="00716E2B"/>
    <w:rsid w:val="007206AE"/>
    <w:rsid w:val="007238BD"/>
    <w:rsid w:val="0072390C"/>
    <w:rsid w:val="007327DE"/>
    <w:rsid w:val="007368F9"/>
    <w:rsid w:val="00750525"/>
    <w:rsid w:val="0075569E"/>
    <w:rsid w:val="007607B0"/>
    <w:rsid w:val="00762E8F"/>
    <w:rsid w:val="00771BB6"/>
    <w:rsid w:val="0077557F"/>
    <w:rsid w:val="0078107D"/>
    <w:rsid w:val="00790FA1"/>
    <w:rsid w:val="00791B1D"/>
    <w:rsid w:val="007A1A97"/>
    <w:rsid w:val="007A6D2E"/>
    <w:rsid w:val="007B3B2E"/>
    <w:rsid w:val="007B56EB"/>
    <w:rsid w:val="007C2AFA"/>
    <w:rsid w:val="007D019C"/>
    <w:rsid w:val="007D69D5"/>
    <w:rsid w:val="007E53B5"/>
    <w:rsid w:val="007E62EE"/>
    <w:rsid w:val="007F3F49"/>
    <w:rsid w:val="007F4B42"/>
    <w:rsid w:val="007F4D4D"/>
    <w:rsid w:val="007F7D9A"/>
    <w:rsid w:val="00801A0C"/>
    <w:rsid w:val="00814B3F"/>
    <w:rsid w:val="0081533F"/>
    <w:rsid w:val="0082155C"/>
    <w:rsid w:val="00821A4C"/>
    <w:rsid w:val="00822BE2"/>
    <w:rsid w:val="0083711D"/>
    <w:rsid w:val="00841872"/>
    <w:rsid w:val="00842031"/>
    <w:rsid w:val="00854C4F"/>
    <w:rsid w:val="00856E24"/>
    <w:rsid w:val="00862769"/>
    <w:rsid w:val="008769A9"/>
    <w:rsid w:val="00885CF5"/>
    <w:rsid w:val="00893749"/>
    <w:rsid w:val="00893A15"/>
    <w:rsid w:val="00895DAB"/>
    <w:rsid w:val="008A388F"/>
    <w:rsid w:val="008B5234"/>
    <w:rsid w:val="008C5C0C"/>
    <w:rsid w:val="008D2EC1"/>
    <w:rsid w:val="008D423A"/>
    <w:rsid w:val="008D538B"/>
    <w:rsid w:val="008D7AA1"/>
    <w:rsid w:val="008E00BD"/>
    <w:rsid w:val="008E0DD3"/>
    <w:rsid w:val="008E3A85"/>
    <w:rsid w:val="00912158"/>
    <w:rsid w:val="0091379E"/>
    <w:rsid w:val="00914960"/>
    <w:rsid w:val="0092058B"/>
    <w:rsid w:val="00934712"/>
    <w:rsid w:val="00936B84"/>
    <w:rsid w:val="00936E4B"/>
    <w:rsid w:val="009463C1"/>
    <w:rsid w:val="009572E6"/>
    <w:rsid w:val="00964C4E"/>
    <w:rsid w:val="0097346B"/>
    <w:rsid w:val="009773CB"/>
    <w:rsid w:val="009850A6"/>
    <w:rsid w:val="009924AB"/>
    <w:rsid w:val="00993935"/>
    <w:rsid w:val="0099640C"/>
    <w:rsid w:val="009A0EC5"/>
    <w:rsid w:val="009A3C4C"/>
    <w:rsid w:val="009A6D9B"/>
    <w:rsid w:val="009A7983"/>
    <w:rsid w:val="009B3894"/>
    <w:rsid w:val="009B3BB5"/>
    <w:rsid w:val="009B7641"/>
    <w:rsid w:val="009C6ADA"/>
    <w:rsid w:val="009D003C"/>
    <w:rsid w:val="009D1686"/>
    <w:rsid w:val="009D2FB8"/>
    <w:rsid w:val="009D5D17"/>
    <w:rsid w:val="009E18D5"/>
    <w:rsid w:val="009E5351"/>
    <w:rsid w:val="009F38CC"/>
    <w:rsid w:val="009F72AA"/>
    <w:rsid w:val="009F7D6E"/>
    <w:rsid w:val="00A04C36"/>
    <w:rsid w:val="00A05330"/>
    <w:rsid w:val="00A0549F"/>
    <w:rsid w:val="00A16C63"/>
    <w:rsid w:val="00A225B6"/>
    <w:rsid w:val="00A24B3F"/>
    <w:rsid w:val="00A26859"/>
    <w:rsid w:val="00A3238D"/>
    <w:rsid w:val="00A33B3B"/>
    <w:rsid w:val="00A33CEC"/>
    <w:rsid w:val="00A37B29"/>
    <w:rsid w:val="00A42E34"/>
    <w:rsid w:val="00A46876"/>
    <w:rsid w:val="00A512B3"/>
    <w:rsid w:val="00A51953"/>
    <w:rsid w:val="00A51D13"/>
    <w:rsid w:val="00A51DC9"/>
    <w:rsid w:val="00A535B6"/>
    <w:rsid w:val="00A549F4"/>
    <w:rsid w:val="00A743CB"/>
    <w:rsid w:val="00A74B0A"/>
    <w:rsid w:val="00A810EA"/>
    <w:rsid w:val="00A9183A"/>
    <w:rsid w:val="00AA27FF"/>
    <w:rsid w:val="00AA32E4"/>
    <w:rsid w:val="00AA5BA3"/>
    <w:rsid w:val="00AA703C"/>
    <w:rsid w:val="00AB1474"/>
    <w:rsid w:val="00AB151E"/>
    <w:rsid w:val="00AB25D5"/>
    <w:rsid w:val="00AB7A8E"/>
    <w:rsid w:val="00AC1629"/>
    <w:rsid w:val="00AC71EF"/>
    <w:rsid w:val="00AD71DD"/>
    <w:rsid w:val="00AD7690"/>
    <w:rsid w:val="00AE5516"/>
    <w:rsid w:val="00B13C27"/>
    <w:rsid w:val="00B24D1C"/>
    <w:rsid w:val="00B361CF"/>
    <w:rsid w:val="00B37236"/>
    <w:rsid w:val="00B40069"/>
    <w:rsid w:val="00B64713"/>
    <w:rsid w:val="00B72563"/>
    <w:rsid w:val="00B73299"/>
    <w:rsid w:val="00B80E68"/>
    <w:rsid w:val="00B9113D"/>
    <w:rsid w:val="00B95FB8"/>
    <w:rsid w:val="00BA7793"/>
    <w:rsid w:val="00BA7B8A"/>
    <w:rsid w:val="00BB5FC7"/>
    <w:rsid w:val="00BC3CF7"/>
    <w:rsid w:val="00BD276B"/>
    <w:rsid w:val="00BD3BAE"/>
    <w:rsid w:val="00BE1628"/>
    <w:rsid w:val="00BF2C64"/>
    <w:rsid w:val="00BF55B9"/>
    <w:rsid w:val="00C007BB"/>
    <w:rsid w:val="00C02CF8"/>
    <w:rsid w:val="00C03AEE"/>
    <w:rsid w:val="00C06A02"/>
    <w:rsid w:val="00C13F44"/>
    <w:rsid w:val="00C210EE"/>
    <w:rsid w:val="00C23080"/>
    <w:rsid w:val="00C354AF"/>
    <w:rsid w:val="00C40BF7"/>
    <w:rsid w:val="00C518A5"/>
    <w:rsid w:val="00C66696"/>
    <w:rsid w:val="00C840FA"/>
    <w:rsid w:val="00C85C86"/>
    <w:rsid w:val="00C8647B"/>
    <w:rsid w:val="00C9257D"/>
    <w:rsid w:val="00C9460A"/>
    <w:rsid w:val="00C949F3"/>
    <w:rsid w:val="00CA2B90"/>
    <w:rsid w:val="00CA33C1"/>
    <w:rsid w:val="00CA5C0C"/>
    <w:rsid w:val="00CB16A1"/>
    <w:rsid w:val="00CC3020"/>
    <w:rsid w:val="00CC4939"/>
    <w:rsid w:val="00CE3048"/>
    <w:rsid w:val="00CF015D"/>
    <w:rsid w:val="00CF55D7"/>
    <w:rsid w:val="00D049B6"/>
    <w:rsid w:val="00D1512A"/>
    <w:rsid w:val="00D164C1"/>
    <w:rsid w:val="00D22C73"/>
    <w:rsid w:val="00D24C3E"/>
    <w:rsid w:val="00D41388"/>
    <w:rsid w:val="00D42642"/>
    <w:rsid w:val="00D456C0"/>
    <w:rsid w:val="00D459AF"/>
    <w:rsid w:val="00D47106"/>
    <w:rsid w:val="00D52BEC"/>
    <w:rsid w:val="00D53C58"/>
    <w:rsid w:val="00D61664"/>
    <w:rsid w:val="00D6343A"/>
    <w:rsid w:val="00D64604"/>
    <w:rsid w:val="00D66002"/>
    <w:rsid w:val="00D6668C"/>
    <w:rsid w:val="00D75A0D"/>
    <w:rsid w:val="00D859A9"/>
    <w:rsid w:val="00D87AFC"/>
    <w:rsid w:val="00D950AE"/>
    <w:rsid w:val="00D9606D"/>
    <w:rsid w:val="00D9796D"/>
    <w:rsid w:val="00DA11DE"/>
    <w:rsid w:val="00DA33CB"/>
    <w:rsid w:val="00DA38E2"/>
    <w:rsid w:val="00DB4783"/>
    <w:rsid w:val="00DB5D4E"/>
    <w:rsid w:val="00DD3573"/>
    <w:rsid w:val="00DE4712"/>
    <w:rsid w:val="00DF1D7D"/>
    <w:rsid w:val="00DF3B0F"/>
    <w:rsid w:val="00DF620B"/>
    <w:rsid w:val="00DF632E"/>
    <w:rsid w:val="00E01CBA"/>
    <w:rsid w:val="00E074FB"/>
    <w:rsid w:val="00E15E54"/>
    <w:rsid w:val="00E203E7"/>
    <w:rsid w:val="00E23EAD"/>
    <w:rsid w:val="00E270F6"/>
    <w:rsid w:val="00E30374"/>
    <w:rsid w:val="00E30C45"/>
    <w:rsid w:val="00E3289E"/>
    <w:rsid w:val="00E43C83"/>
    <w:rsid w:val="00E4631B"/>
    <w:rsid w:val="00E602C1"/>
    <w:rsid w:val="00E62D48"/>
    <w:rsid w:val="00E66017"/>
    <w:rsid w:val="00E67DBF"/>
    <w:rsid w:val="00E812FA"/>
    <w:rsid w:val="00E83128"/>
    <w:rsid w:val="00E838FD"/>
    <w:rsid w:val="00E922D8"/>
    <w:rsid w:val="00E941C3"/>
    <w:rsid w:val="00E97B04"/>
    <w:rsid w:val="00EA2270"/>
    <w:rsid w:val="00EA37D7"/>
    <w:rsid w:val="00EB527D"/>
    <w:rsid w:val="00EC329A"/>
    <w:rsid w:val="00EE3D2F"/>
    <w:rsid w:val="00EE4D1A"/>
    <w:rsid w:val="00EE55B9"/>
    <w:rsid w:val="00EF3636"/>
    <w:rsid w:val="00EF6E3E"/>
    <w:rsid w:val="00F03517"/>
    <w:rsid w:val="00F1636E"/>
    <w:rsid w:val="00F16380"/>
    <w:rsid w:val="00F25D26"/>
    <w:rsid w:val="00F37FAB"/>
    <w:rsid w:val="00F40B43"/>
    <w:rsid w:val="00F41CD7"/>
    <w:rsid w:val="00F47A8F"/>
    <w:rsid w:val="00F54681"/>
    <w:rsid w:val="00F60F70"/>
    <w:rsid w:val="00F75C62"/>
    <w:rsid w:val="00F91DDB"/>
    <w:rsid w:val="00F9487C"/>
    <w:rsid w:val="00FA2261"/>
    <w:rsid w:val="00FA3A40"/>
    <w:rsid w:val="00FB01ED"/>
    <w:rsid w:val="00FB154B"/>
    <w:rsid w:val="00FB27C8"/>
    <w:rsid w:val="00FC08EC"/>
    <w:rsid w:val="00FC2A33"/>
    <w:rsid w:val="00FC3D04"/>
    <w:rsid w:val="00FC4B00"/>
    <w:rsid w:val="00FD1398"/>
    <w:rsid w:val="00FE3625"/>
    <w:rsid w:val="00FF03D7"/>
    <w:rsid w:val="00FF0B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93C40A7"/>
  <w15:docId w15:val="{E13E4198-29AB-4245-A075-3D45AB6B7B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6668C"/>
    <w:rPr>
      <w:lang w:val="en-PH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uiPriority w:val="99"/>
    <w:unhideWhenUsed/>
    <w:rsid w:val="00642776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DA11DE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4452AF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452AF"/>
    <w:rPr>
      <w:rFonts w:ascii="Segoe UI" w:eastAsia="Times New Roman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2C02C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C02CB"/>
    <w:rPr>
      <w:rFonts w:ascii="Tahoma" w:eastAsia="Times New Roman" w:hAnsi="Tahoma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2C02CB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C02CB"/>
    <w:rPr>
      <w:rFonts w:ascii="Tahoma" w:eastAsia="Times New Roman" w:hAnsi="Tahoma" w:cs="Times New Roman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340663"/>
    <w:pPr>
      <w:spacing w:before="100" w:beforeAutospacing="1" w:after="100" w:afterAutospacing="1"/>
    </w:pPr>
    <w:rPr>
      <w:rFonts w:ascii="Times New Roman" w:hAnsi="Times New Roman"/>
    </w:rPr>
  </w:style>
  <w:style w:type="character" w:styleId="Emphasis">
    <w:name w:val="Emphasis"/>
    <w:basedOn w:val="DefaultParagraphFont"/>
    <w:uiPriority w:val="20"/>
    <w:qFormat/>
    <w:rsid w:val="00EF3636"/>
    <w:rPr>
      <w:i/>
      <w:iCs/>
    </w:rPr>
  </w:style>
  <w:style w:type="table" w:styleId="TableGrid">
    <w:name w:val="Table Grid"/>
    <w:basedOn w:val="TableNormal"/>
    <w:uiPriority w:val="39"/>
    <w:rsid w:val="0037072E"/>
    <w:pPr>
      <w:spacing w:after="0" w:line="240" w:lineRule="auto"/>
    </w:pPr>
    <w:rPr>
      <w:rFonts w:eastAsiaTheme="minorEastAsia"/>
      <w:lang w:val="en-PH" w:eastAsia="en-PH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1947AF"/>
    <w:rPr>
      <w:color w:val="808080"/>
      <w:shd w:val="clear" w:color="auto" w:fill="E6E6E6"/>
    </w:rPr>
  </w:style>
  <w:style w:type="paragraph" w:styleId="NoSpacing">
    <w:name w:val="No Spacing"/>
    <w:uiPriority w:val="1"/>
    <w:qFormat/>
    <w:rsid w:val="003B2BFD"/>
    <w:pPr>
      <w:spacing w:after="0" w:line="240" w:lineRule="auto"/>
    </w:pPr>
    <w:rPr>
      <w:lang w:val="en-PH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00617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664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462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251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920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7381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8027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72689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97764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53601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41652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4136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32452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380512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95216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827628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168914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523396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02388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4.jpeg"/><Relationship Id="rId1" Type="http://schemas.openxmlformats.org/officeDocument/2006/relationships/image" Target="media/image3.jp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IT%20DEPARTMENT\ISO%20Letterhead\Letter_portrait_template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3DA7270-FDA1-4DA1-9D42-6746EEF8E88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Letter_portrait_template</Template>
  <TotalTime>18</TotalTime>
  <Pages>2</Pages>
  <Words>346</Words>
  <Characters>1977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ESSU</Company>
  <LinksUpToDate>false</LinksUpToDate>
  <CharactersWithSpaces>2319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ANDY</dc:creator>
  <cp:lastModifiedBy>office20305</cp:lastModifiedBy>
  <cp:revision>10</cp:revision>
  <cp:lastPrinted>2019-02-26T01:05:00Z</cp:lastPrinted>
  <dcterms:created xsi:type="dcterms:W3CDTF">2023-03-03T15:18:00Z</dcterms:created>
  <dcterms:modified xsi:type="dcterms:W3CDTF">2025-04-14T01:22:00Z</dcterms:modified>
</cp:coreProperties>
</file>